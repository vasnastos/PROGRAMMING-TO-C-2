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0446AF6B" wp14:editId="26C45C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831C3C" w:rsidP="00C6554A">
      <w:pPr>
        <w:pStyle w:val="Title"/>
        <w:rPr>
          <w:lang w:val="el-GR"/>
        </w:rPr>
      </w:pPr>
      <w:r>
        <w:rPr>
          <w:lang w:val="el-GR"/>
        </w:rPr>
        <w:t>Τεχνολογία λογισμικού</w:t>
      </w:r>
    </w:p>
    <w:p w:rsidR="00831C3C" w:rsidRPr="00831C3C" w:rsidRDefault="005F58AE" w:rsidP="00C6554A">
      <w:pPr>
        <w:pStyle w:val="Title"/>
        <w:rPr>
          <w:lang w:val="el-GR"/>
        </w:rPr>
      </w:pPr>
      <w:r w:rsidRPr="005F58AE">
        <w:rPr>
          <w:lang w:val="el-GR"/>
        </w:rPr>
        <w:t>-</w:t>
      </w:r>
      <w:r w:rsidR="00831C3C">
        <w:rPr>
          <w:lang w:val="el-GR"/>
        </w:rPr>
        <w:t>Σύνδεση πολλαπλών λογαριασμών με μία κάρτα.</w:t>
      </w:r>
    </w:p>
    <w:p w:rsidR="00C6554A" w:rsidRPr="00831C3C" w:rsidRDefault="00831C3C" w:rsidP="00C6554A">
      <w:pPr>
        <w:pStyle w:val="Subtitle"/>
        <w:rPr>
          <w:lang w:val="el-GR"/>
        </w:rPr>
      </w:pPr>
      <w:r>
        <w:rPr>
          <w:lang w:val="el-GR"/>
        </w:rPr>
        <w:t>Τελική εργασια</w:t>
      </w:r>
      <w:bookmarkStart w:id="5" w:name="_GoBack"/>
      <w:bookmarkEnd w:id="5"/>
    </w:p>
    <w:p w:rsidR="000A696B" w:rsidRDefault="000A696B" w:rsidP="00C6554A">
      <w:pPr>
        <w:pStyle w:val="ContactInfo"/>
        <w:rPr>
          <w:lang w:val="el-GR"/>
        </w:rPr>
      </w:pPr>
      <w:r>
        <w:rPr>
          <w:lang w:val="el-GR"/>
        </w:rPr>
        <w:t>ΟΝ/ΜΟ:</w:t>
      </w:r>
      <w:r w:rsidR="00831C3C">
        <w:rPr>
          <w:lang w:val="el-GR"/>
        </w:rPr>
        <w:t>Βασίλειος</w:t>
      </w:r>
      <w:r>
        <w:rPr>
          <w:lang w:val="el-GR"/>
        </w:rPr>
        <w:t xml:space="preserve"> </w:t>
      </w:r>
      <w:r w:rsidR="00C6554A" w:rsidRPr="00831C3C">
        <w:rPr>
          <w:lang w:val="el-GR"/>
        </w:rPr>
        <w:t xml:space="preserve"> </w:t>
      </w:r>
      <w:r w:rsidR="00831C3C">
        <w:rPr>
          <w:lang w:val="el-GR"/>
        </w:rPr>
        <w:t>Ναστος</w:t>
      </w:r>
    </w:p>
    <w:p w:rsidR="000A696B" w:rsidRDefault="000A696B" w:rsidP="000A696B">
      <w:pPr>
        <w:pStyle w:val="ContactInfo"/>
        <w:jc w:val="left"/>
        <w:rPr>
          <w:lang w:val="el-GR"/>
        </w:rPr>
      </w:pPr>
      <w:r>
        <w:rPr>
          <w:lang w:val="el-GR"/>
        </w:rPr>
        <w:lastRenderedPageBreak/>
        <w:t xml:space="preserve">                                                           ΑΜ:15876 </w:t>
      </w:r>
    </w:p>
    <w:p w:rsidR="00124F20" w:rsidRDefault="000A696B" w:rsidP="000A696B">
      <w:pPr>
        <w:pStyle w:val="ContactInfo"/>
        <w:jc w:val="left"/>
        <w:rPr>
          <w:lang w:val="el-GR"/>
        </w:rPr>
      </w:pPr>
      <w:r>
        <w:rPr>
          <w:lang w:val="el-GR"/>
        </w:rPr>
        <w:t xml:space="preserve">                                                           ΗΜ/ΝΙΑ:</w:t>
      </w:r>
      <w:r w:rsidR="00831C3C">
        <w:rPr>
          <w:lang w:val="el-GR"/>
        </w:rPr>
        <w:t>2/6/2020</w:t>
      </w:r>
    </w:p>
    <w:p w:rsidR="00124F20" w:rsidRDefault="00124F20" w:rsidP="000A696B">
      <w:pPr>
        <w:pStyle w:val="ContactInfo"/>
        <w:jc w:val="left"/>
        <w:rPr>
          <w:lang w:val="el-GR"/>
        </w:rPr>
      </w:pPr>
    </w:p>
    <w:p w:rsidR="00124F20" w:rsidRDefault="00124F20" w:rsidP="00124F20">
      <w:pPr>
        <w:pStyle w:val="Heading1"/>
        <w:rPr>
          <w:lang w:val="el-GR"/>
        </w:rPr>
      </w:pPr>
      <w:r>
        <w:rPr>
          <w:lang w:val="el-GR"/>
        </w:rPr>
        <w:t>ΠΕΡΙΕΧΟΜΕΝΑ:</w:t>
      </w:r>
    </w:p>
    <w:p w:rsidR="00124F20" w:rsidRDefault="00124F20" w:rsidP="00124F20">
      <w:pPr>
        <w:rPr>
          <w:lang w:val="el-GR"/>
        </w:rPr>
      </w:pPr>
      <w:r>
        <w:rPr>
          <w:lang w:val="el-GR"/>
        </w:rPr>
        <w:t xml:space="preserve">   1.ΑΠΑΙΤΗΣΕΙΣ ΛΟΓΙΣΜΙΚΟΥ</w:t>
      </w:r>
    </w:p>
    <w:p w:rsidR="00124F20" w:rsidRDefault="00124F20" w:rsidP="00124F20">
      <w:pPr>
        <w:rPr>
          <w:lang w:val="el-GR"/>
        </w:rPr>
      </w:pPr>
      <w:r>
        <w:rPr>
          <w:lang w:val="el-GR"/>
        </w:rPr>
        <w:t xml:space="preserve">  2.ΑΝΑΛΥΣΗ</w:t>
      </w:r>
    </w:p>
    <w:p w:rsidR="00124F20" w:rsidRDefault="00124F20" w:rsidP="00124F20">
      <w:pPr>
        <w:rPr>
          <w:lang w:val="el-GR"/>
        </w:rPr>
      </w:pPr>
      <w:r>
        <w:rPr>
          <w:lang w:val="el-GR"/>
        </w:rPr>
        <w:t xml:space="preserve">  3.ΣΧΕΔΙΑΣΜΟΣ</w:t>
      </w:r>
    </w:p>
    <w:p w:rsidR="00124F20" w:rsidRDefault="00124F20" w:rsidP="00124F20">
      <w:pPr>
        <w:rPr>
          <w:lang w:val="el-GR"/>
        </w:rPr>
      </w:pPr>
      <w:r>
        <w:rPr>
          <w:lang w:val="el-GR"/>
        </w:rPr>
        <w:t xml:space="preserve">  4.ΥΛΟΠΟΙΗΣΗ</w:t>
      </w:r>
    </w:p>
    <w:p w:rsidR="00C6554A" w:rsidRPr="00831C3C" w:rsidRDefault="00124F20" w:rsidP="00124F20">
      <w:pPr>
        <w:rPr>
          <w:lang w:val="el-GR"/>
        </w:rPr>
      </w:pPr>
      <w:r>
        <w:rPr>
          <w:lang w:val="el-GR"/>
        </w:rPr>
        <w:t xml:space="preserve">  5.</w:t>
      </w:r>
      <w:r w:rsidRPr="00124F20">
        <w:rPr>
          <w:lang w:val="el-GR"/>
        </w:rPr>
        <w:t xml:space="preserve"> Γραπτές εξηγήσεις εννοιών UML και αντιστοιχίας στην Java  </w:t>
      </w:r>
      <w:r w:rsidR="00C6554A" w:rsidRPr="00831C3C">
        <w:rPr>
          <w:lang w:val="el-GR"/>
        </w:rPr>
        <w:br w:type="page"/>
      </w:r>
    </w:p>
    <w:p w:rsidR="00124F20" w:rsidRDefault="00124F20" w:rsidP="00831C3C">
      <w:pPr>
        <w:pStyle w:val="Heading1"/>
        <w:rPr>
          <w:lang w:val="el-GR"/>
        </w:rPr>
      </w:pPr>
      <w:r>
        <w:rPr>
          <w:lang w:val="el-GR"/>
        </w:rPr>
        <w:t>1.ΑΠΑΙΤΗΣΕΙΣ ΛΟΓΙΣΜΙΚΟΥ</w:t>
      </w:r>
    </w:p>
    <w:p w:rsidR="00124F20" w:rsidRDefault="00124F20" w:rsidP="00831C3C">
      <w:pPr>
        <w:pStyle w:val="Heading1"/>
        <w:rPr>
          <w:lang w:val="el-GR"/>
        </w:rPr>
      </w:pPr>
    </w:p>
    <w:p w:rsidR="00174065" w:rsidRDefault="00831C3C" w:rsidP="00831C3C">
      <w:pPr>
        <w:pStyle w:val="Heading1"/>
        <w:rPr>
          <w:lang w:val="el-GR"/>
        </w:rPr>
      </w:pPr>
      <w:r>
        <w:rPr>
          <w:lang w:val="el-GR"/>
        </w:rPr>
        <w:t>ΛΕΙΤΟΥΡΓΙΚΕΣ ΚΑΙ ΜΗ ΛΕΙΤΟΥΡΓΙΚΕΣ ΑΠΑΙΤΗΣΕΙΣ</w:t>
      </w:r>
    </w:p>
    <w:p w:rsidR="00831C3C" w:rsidRDefault="00831C3C" w:rsidP="00831C3C">
      <w:pPr>
        <w:rPr>
          <w:lang w:val="el-GR"/>
        </w:rPr>
      </w:pPr>
      <w:r>
        <w:rPr>
          <w:lang w:val="el-GR"/>
        </w:rPr>
        <w:t>Με την νέα λειτουργία της σύνδεσης πολλαπλών λογαριασμών  με μία κάρτα,ο χρήστης του λογισμικού,πριν απο κάθε συναλλαγή θα πρέπει να επιλέγει με ποιον λογαριασμό θα συνδέεται ώστε να πραγματοποιεί μία συναλλαγή.</w:t>
      </w:r>
      <w:r w:rsidR="000A696B">
        <w:rPr>
          <w:lang w:val="el-GR"/>
        </w:rPr>
        <w:t>Επομένως στις περιπτώσεις χρήσης που θα αντιστοιχούν σε συναλλαγές θα αλλάζουν και τα βήματα εκτέλεσης.Στις λειτουργικές απαιτήσεις της ανάληψης,της κατάθεσης και της ερώτησης υπολοίπου θα προστεθεί και απαίτηση η οποία θα είναι απαίτηση επιλογής λογαριασμού από συνδεδεμένο χρήστη.</w:t>
      </w:r>
    </w:p>
    <w:p w:rsidR="000A696B" w:rsidRDefault="000A696B" w:rsidP="00831C3C">
      <w:pPr>
        <w:rPr>
          <w:lang w:val="el-GR"/>
        </w:rPr>
      </w:pPr>
      <w:r>
        <w:rPr>
          <w:lang w:val="el-GR"/>
        </w:rPr>
        <w:t>Άρα θα τροποποιηθούν οι απαιτήσεις για την ανάληψη,κατέθεση και την ερώτηση υπολοίπου.</w:t>
      </w:r>
    </w:p>
    <w:p w:rsidR="000A696B" w:rsidRDefault="000A696B" w:rsidP="000A696B">
      <w:pPr>
        <w:pStyle w:val="Heading1"/>
        <w:rPr>
          <w:lang w:val="el-GR"/>
        </w:rPr>
      </w:pPr>
      <w:r>
        <w:rPr>
          <w:lang w:val="el-GR"/>
        </w:rPr>
        <w:t>ΛΕΙΤΟΥΡΓΙΚΕΣ ΑΠΑΙΤΗΣΕΙΣ</w:t>
      </w:r>
    </w:p>
    <w:tbl>
      <w:tblPr>
        <w:tblpPr w:leftFromText="180" w:rightFromText="180" w:vertAnchor="text" w:tblpX="94" w:tblpY="152"/>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6"/>
        <w:gridCol w:w="1963"/>
        <w:gridCol w:w="6"/>
        <w:gridCol w:w="3774"/>
      </w:tblGrid>
      <w:tr w:rsidR="009C73CE" w:rsidTr="006069B7">
        <w:trPr>
          <w:trHeight w:val="871"/>
        </w:trPr>
        <w:tc>
          <w:tcPr>
            <w:tcW w:w="2616" w:type="dxa"/>
          </w:tcPr>
          <w:p w:rsidR="000A696B" w:rsidRDefault="000A696B" w:rsidP="006069B7">
            <w:pPr>
              <w:rPr>
                <w:lang w:val="el-GR"/>
              </w:rPr>
            </w:pPr>
            <w:r>
              <w:rPr>
                <w:lang w:val="el-GR"/>
              </w:rPr>
              <w:t>#(Ταυτότητα απαίτησης)</w:t>
            </w:r>
          </w:p>
        </w:tc>
        <w:tc>
          <w:tcPr>
            <w:tcW w:w="1969" w:type="dxa"/>
            <w:gridSpan w:val="2"/>
          </w:tcPr>
          <w:p w:rsidR="000A696B" w:rsidRDefault="000A696B" w:rsidP="006069B7">
            <w:pPr>
              <w:rPr>
                <w:lang w:val="el-GR"/>
              </w:rPr>
            </w:pPr>
          </w:p>
        </w:tc>
        <w:tc>
          <w:tcPr>
            <w:tcW w:w="3774" w:type="dxa"/>
          </w:tcPr>
          <w:p w:rsidR="000A696B" w:rsidRDefault="000A696B" w:rsidP="006069B7">
            <w:pPr>
              <w:rPr>
                <w:lang w:val="el-GR"/>
              </w:rPr>
            </w:pPr>
            <w:r>
              <w:rPr>
                <w:lang w:val="el-GR"/>
              </w:rPr>
              <w:t>Περιγραφή</w:t>
            </w:r>
          </w:p>
        </w:tc>
      </w:tr>
      <w:tr w:rsidR="009C73CE" w:rsidRPr="008C1F3F" w:rsidTr="006069B7">
        <w:trPr>
          <w:trHeight w:val="1916"/>
        </w:trPr>
        <w:tc>
          <w:tcPr>
            <w:tcW w:w="2616" w:type="dxa"/>
          </w:tcPr>
          <w:p w:rsidR="000A696B" w:rsidRDefault="000A696B" w:rsidP="006069B7">
            <w:pPr>
              <w:rPr>
                <w:lang w:val="el-GR"/>
              </w:rPr>
            </w:pPr>
            <w:r>
              <w:rPr>
                <w:lang w:val="el-GR"/>
              </w:rPr>
              <w:t>λα.συναλλαγ</w:t>
            </w:r>
            <w:r w:rsidR="003344F2">
              <w:rPr>
                <w:lang w:val="el-GR"/>
              </w:rPr>
              <w:t>ές.ανάληψη</w:t>
            </w:r>
          </w:p>
        </w:tc>
        <w:tc>
          <w:tcPr>
            <w:tcW w:w="1969" w:type="dxa"/>
            <w:gridSpan w:val="2"/>
          </w:tcPr>
          <w:p w:rsidR="000A696B" w:rsidRDefault="000A696B" w:rsidP="006069B7">
            <w:pPr>
              <w:rPr>
                <w:lang w:val="el-GR"/>
              </w:rPr>
            </w:pPr>
          </w:p>
        </w:tc>
        <w:tc>
          <w:tcPr>
            <w:tcW w:w="3774" w:type="dxa"/>
          </w:tcPr>
          <w:p w:rsidR="000A696B" w:rsidRDefault="000A696B" w:rsidP="003344F2">
            <w:pPr>
              <w:rPr>
                <w:lang w:val="el-GR"/>
              </w:rPr>
            </w:pPr>
            <w:r>
              <w:rPr>
                <w:lang w:val="el-GR"/>
              </w:rPr>
              <w:t xml:space="preserve">Εαν ο συνδεδεμένος πελάτης έχει επιλέξει την επιλογή 2 από τις επιλογές του κύριου μενού,το λογισμικό θα του επιτρέπει να πραγματοποιεί </w:t>
            </w:r>
            <w:r w:rsidR="003344F2">
              <w:rPr>
                <w:lang w:val="el-GR"/>
              </w:rPr>
              <w:t>ανάληψη</w:t>
            </w:r>
            <w:r>
              <w:rPr>
                <w:lang w:val="el-GR"/>
              </w:rPr>
              <w:t xml:space="preserve"> ενός χρηματικού ποσού στον επιλεγμένο λογαριασμό. </w:t>
            </w:r>
          </w:p>
        </w:tc>
      </w:tr>
      <w:tr w:rsidR="009C73CE" w:rsidTr="006069B7">
        <w:trPr>
          <w:trHeight w:val="2194"/>
        </w:trPr>
        <w:tc>
          <w:tcPr>
            <w:tcW w:w="2616" w:type="dxa"/>
          </w:tcPr>
          <w:p w:rsidR="000A696B" w:rsidRDefault="000A696B" w:rsidP="006069B7">
            <w:pPr>
              <w:rPr>
                <w:lang w:val="el-GR"/>
              </w:rPr>
            </w:pPr>
          </w:p>
        </w:tc>
        <w:tc>
          <w:tcPr>
            <w:tcW w:w="1969" w:type="dxa"/>
            <w:gridSpan w:val="2"/>
          </w:tcPr>
          <w:p w:rsidR="000A696B" w:rsidRDefault="009C73CE" w:rsidP="006069B7">
            <w:pPr>
              <w:rPr>
                <w:lang w:val="el-GR"/>
              </w:rPr>
            </w:pPr>
            <w:r>
              <w:rPr>
                <w:lang w:val="el-GR"/>
              </w:rPr>
              <w:t>.Λογαριασμός</w:t>
            </w:r>
          </w:p>
        </w:tc>
        <w:tc>
          <w:tcPr>
            <w:tcW w:w="3774" w:type="dxa"/>
          </w:tcPr>
          <w:p w:rsidR="009C73CE" w:rsidRDefault="009C73CE" w:rsidP="006069B7">
            <w:pPr>
              <w:rPr>
                <w:lang w:val="el-GR"/>
              </w:rPr>
            </w:pPr>
            <w:r>
              <w:rPr>
                <w:lang w:val="el-GR"/>
              </w:rPr>
              <w:t>Το λογισμικό θα εμφανίζει στην</w:t>
            </w:r>
            <w:r w:rsidR="000A696B">
              <w:rPr>
                <w:lang w:val="el-GR"/>
              </w:rPr>
              <w:t xml:space="preserve"> οθόνη εμφανίζει μύνημα ‘</w:t>
            </w:r>
            <w:r>
              <w:rPr>
                <w:lang w:val="el-GR"/>
              </w:rPr>
              <w:t>Παρακαλώ επιλέξτε ποιον λογαριασμό θα χρησιμοποιήσετε:</w:t>
            </w:r>
          </w:p>
          <w:p w:rsidR="009C73CE" w:rsidRDefault="009C73CE" w:rsidP="006069B7">
            <w:pPr>
              <w:rPr>
                <w:lang w:val="el-GR"/>
              </w:rPr>
            </w:pPr>
            <w:r>
              <w:rPr>
                <w:lang w:val="el-GR"/>
              </w:rPr>
              <w:t>*****χ-1</w:t>
            </w:r>
          </w:p>
          <w:p w:rsidR="000A696B" w:rsidRDefault="009C73CE" w:rsidP="006069B7">
            <w:pPr>
              <w:rPr>
                <w:lang w:val="el-GR"/>
              </w:rPr>
            </w:pPr>
            <w:r>
              <w:rPr>
                <w:lang w:val="el-GR"/>
              </w:rPr>
              <w:t>*****</w:t>
            </w:r>
            <w:r>
              <w:t>y-2 ‘</w:t>
            </w:r>
            <w:r w:rsidR="000A696B">
              <w:rPr>
                <w:lang w:val="el-GR"/>
              </w:rPr>
              <w:t xml:space="preserve"> </w:t>
            </w:r>
          </w:p>
        </w:tc>
      </w:tr>
      <w:tr w:rsidR="009C73CE" w:rsidRPr="008C1F3F" w:rsidTr="006069B7">
        <w:trPr>
          <w:trHeight w:val="2763"/>
        </w:trPr>
        <w:tc>
          <w:tcPr>
            <w:tcW w:w="2616" w:type="dxa"/>
          </w:tcPr>
          <w:p w:rsidR="009C73CE" w:rsidRDefault="009C73CE" w:rsidP="006069B7">
            <w:pPr>
              <w:rPr>
                <w:lang w:val="el-GR"/>
              </w:rPr>
            </w:pPr>
          </w:p>
        </w:tc>
        <w:tc>
          <w:tcPr>
            <w:tcW w:w="1969" w:type="dxa"/>
            <w:gridSpan w:val="2"/>
            <w:tcBorders>
              <w:bottom w:val="single" w:sz="4" w:space="0" w:color="auto"/>
            </w:tcBorders>
          </w:tcPr>
          <w:p w:rsidR="009C73CE" w:rsidRPr="009C73CE" w:rsidRDefault="009C73CE" w:rsidP="006069B7">
            <w:pPr>
              <w:rPr>
                <w:lang w:val="el-GR"/>
              </w:rPr>
            </w:pPr>
            <w:r>
              <w:t>.</w:t>
            </w:r>
            <w:r>
              <w:rPr>
                <w:lang w:val="el-GR"/>
              </w:rPr>
              <w:t>ποσό</w:t>
            </w:r>
          </w:p>
        </w:tc>
        <w:tc>
          <w:tcPr>
            <w:tcW w:w="3774" w:type="dxa"/>
          </w:tcPr>
          <w:p w:rsidR="009C73CE" w:rsidRDefault="009C73CE" w:rsidP="006069B7">
            <w:pPr>
              <w:rPr>
                <w:lang w:val="el-GR"/>
              </w:rPr>
            </w:pPr>
            <w:r>
              <w:rPr>
                <w:lang w:val="el-GR"/>
              </w:rPr>
              <w:t>‘Το λογισμικό εμφανίζει μήνυμα ¨Παρακαλώ επιλέξτε ποσό ανάληψης</w:t>
            </w:r>
          </w:p>
          <w:p w:rsidR="009C73CE" w:rsidRDefault="009C73CE" w:rsidP="006069B7">
            <w:pPr>
              <w:rPr>
                <w:lang w:val="el-GR"/>
              </w:rPr>
            </w:pPr>
            <w:r>
              <w:rPr>
                <w:lang w:val="el-GR"/>
              </w:rPr>
              <w:t>1-20$              4-100$</w:t>
            </w:r>
          </w:p>
          <w:p w:rsidR="009C73CE" w:rsidRDefault="009C73CE" w:rsidP="006069B7">
            <w:pPr>
              <w:rPr>
                <w:lang w:val="el-GR"/>
              </w:rPr>
            </w:pPr>
            <w:r>
              <w:rPr>
                <w:lang w:val="el-GR"/>
              </w:rPr>
              <w:t>2-40$              5-200$</w:t>
            </w:r>
          </w:p>
          <w:p w:rsidR="009C73CE" w:rsidRDefault="009C73CE" w:rsidP="006069B7">
            <w:pPr>
              <w:rPr>
                <w:lang w:val="el-GR"/>
              </w:rPr>
            </w:pPr>
            <w:r>
              <w:rPr>
                <w:lang w:val="el-GR"/>
              </w:rPr>
              <w:t>3-60$               6-Ακύρωση συναλλαγής</w:t>
            </w:r>
          </w:p>
          <w:p w:rsidR="009C73CE" w:rsidRDefault="009C73CE" w:rsidP="006069B7">
            <w:pPr>
              <w:rPr>
                <w:lang w:val="el-GR"/>
              </w:rPr>
            </w:pPr>
            <w:r>
              <w:rPr>
                <w:lang w:val="el-GR"/>
              </w:rPr>
              <w:t>Παρακαλώ εισάγετε ποσό ανάληψης:’</w:t>
            </w:r>
          </w:p>
          <w:p w:rsidR="009C73CE" w:rsidRDefault="009C73CE" w:rsidP="006069B7">
            <w:pPr>
              <w:rPr>
                <w:lang w:val="el-GR"/>
              </w:rPr>
            </w:pPr>
          </w:p>
        </w:tc>
      </w:tr>
      <w:tr w:rsidR="009C73CE" w:rsidRPr="008C1F3F" w:rsidTr="006069B7">
        <w:trPr>
          <w:trHeight w:val="720"/>
        </w:trPr>
        <w:tc>
          <w:tcPr>
            <w:tcW w:w="2616" w:type="dxa"/>
          </w:tcPr>
          <w:p w:rsidR="009C73CE" w:rsidRDefault="009C73CE" w:rsidP="006069B7">
            <w:pPr>
              <w:rPr>
                <w:lang w:val="el-GR"/>
              </w:rPr>
            </w:pPr>
          </w:p>
        </w:tc>
        <w:tc>
          <w:tcPr>
            <w:tcW w:w="1963" w:type="dxa"/>
          </w:tcPr>
          <w:p w:rsidR="009C73CE" w:rsidRDefault="006069B7" w:rsidP="006069B7">
            <w:pPr>
              <w:rPr>
                <w:lang w:val="el-GR"/>
              </w:rPr>
            </w:pPr>
            <w:r>
              <w:rPr>
                <w:lang w:val="el-GR"/>
              </w:rPr>
              <w:t>.Ακύρωση συναλλαγης</w:t>
            </w:r>
          </w:p>
        </w:tc>
        <w:tc>
          <w:tcPr>
            <w:tcW w:w="3780" w:type="dxa"/>
            <w:gridSpan w:val="2"/>
          </w:tcPr>
          <w:p w:rsidR="009C73CE" w:rsidRPr="006069B7" w:rsidRDefault="009C73CE" w:rsidP="006069B7">
            <w:pPr>
              <w:rPr>
                <w:lang w:val="el-GR"/>
              </w:rPr>
            </w:pPr>
            <w:r>
              <w:rPr>
                <w:lang w:val="el-GR"/>
              </w:rPr>
              <w:t xml:space="preserve">Ο συνδεδεμένος </w:t>
            </w:r>
            <w:r w:rsidR="006069B7">
              <w:rPr>
                <w:lang w:val="el-GR"/>
              </w:rPr>
              <w:t>πελάτης</w:t>
            </w:r>
            <w:r>
              <w:rPr>
                <w:lang w:val="el-GR"/>
              </w:rPr>
              <w:t xml:space="preserve"> δεν έχει επιλέξει την επιλογή 6.</w:t>
            </w:r>
          </w:p>
        </w:tc>
      </w:tr>
      <w:tr w:rsidR="006069B7" w:rsidRPr="008C1F3F" w:rsidTr="006069B7">
        <w:trPr>
          <w:trHeight w:val="2775"/>
        </w:trPr>
        <w:tc>
          <w:tcPr>
            <w:tcW w:w="2616" w:type="dxa"/>
          </w:tcPr>
          <w:p w:rsidR="006069B7" w:rsidRDefault="006069B7" w:rsidP="006069B7">
            <w:pPr>
              <w:rPr>
                <w:lang w:val="el-GR"/>
              </w:rPr>
            </w:pPr>
          </w:p>
        </w:tc>
        <w:tc>
          <w:tcPr>
            <w:tcW w:w="1963" w:type="dxa"/>
          </w:tcPr>
          <w:p w:rsidR="006069B7" w:rsidRDefault="006069B7" w:rsidP="006069B7">
            <w:pPr>
              <w:rPr>
                <w:lang w:val="el-GR"/>
              </w:rPr>
            </w:pPr>
            <w:r>
              <w:rPr>
                <w:lang w:val="el-GR"/>
              </w:rPr>
              <w:t>.Επιτυχής επιλογή</w:t>
            </w:r>
          </w:p>
        </w:tc>
        <w:tc>
          <w:tcPr>
            <w:tcW w:w="3780" w:type="dxa"/>
            <w:gridSpan w:val="2"/>
          </w:tcPr>
          <w:p w:rsidR="006069B7" w:rsidRDefault="006069B7" w:rsidP="006069B7">
            <w:pPr>
              <w:rPr>
                <w:lang w:val="el-GR"/>
              </w:rPr>
            </w:pPr>
            <w:r>
              <w:rPr>
                <w:lang w:val="el-GR"/>
              </w:rPr>
              <w:t>Εαν το ποσό ανάληψης είναι έγκυρο,το λογισμικό συνεχίζει εκτέλωντας την απαίτηση λα.συναλλαγές.κατάθεση.Εισαγωγή ποσού.</w:t>
            </w:r>
          </w:p>
          <w:p w:rsidR="006069B7" w:rsidRDefault="006069B7" w:rsidP="006069B7">
            <w:pPr>
              <w:rPr>
                <w:lang w:val="el-GR"/>
              </w:rPr>
            </w:pPr>
            <w:r>
              <w:rPr>
                <w:lang w:val="el-GR"/>
              </w:rPr>
              <w:t xml:space="preserve">Ένα ποσό ανάληψης είναι έγκυρο,αν είναι μικρότερο απο το υπόλοιπο του διαθέσιμου λογαριασμού και το ποσό ανάληψης είναι </w:t>
            </w:r>
            <w:r w:rsidR="007E2778">
              <w:rPr>
                <w:lang w:val="el-GR"/>
              </w:rPr>
              <w:t xml:space="preserve">μικρότερου του υπόλοιπου διαθέσιμων χαρτονομισμάτων του κουτιού μετρητών. </w:t>
            </w:r>
            <w:r>
              <w:rPr>
                <w:lang w:val="el-GR"/>
              </w:rPr>
              <w:t xml:space="preserve">  </w:t>
            </w:r>
          </w:p>
        </w:tc>
      </w:tr>
      <w:tr w:rsidR="006069B7" w:rsidRPr="008C1F3F" w:rsidTr="006069B7">
        <w:trPr>
          <w:trHeight w:val="1324"/>
        </w:trPr>
        <w:tc>
          <w:tcPr>
            <w:tcW w:w="2616" w:type="dxa"/>
          </w:tcPr>
          <w:p w:rsidR="006069B7" w:rsidRDefault="006069B7" w:rsidP="006069B7">
            <w:pPr>
              <w:rPr>
                <w:lang w:val="el-GR"/>
              </w:rPr>
            </w:pPr>
          </w:p>
        </w:tc>
        <w:tc>
          <w:tcPr>
            <w:tcW w:w="1963" w:type="dxa"/>
          </w:tcPr>
          <w:p w:rsidR="006069B7" w:rsidRDefault="006069B7" w:rsidP="006069B7">
            <w:pPr>
              <w:rPr>
                <w:lang w:val="el-GR"/>
              </w:rPr>
            </w:pPr>
            <w:r>
              <w:rPr>
                <w:lang w:val="el-GR"/>
              </w:rPr>
              <w:t>.Αποτυχία</w:t>
            </w:r>
          </w:p>
        </w:tc>
        <w:tc>
          <w:tcPr>
            <w:tcW w:w="3780" w:type="dxa"/>
            <w:gridSpan w:val="2"/>
          </w:tcPr>
          <w:p w:rsidR="006069B7" w:rsidRDefault="006069B7" w:rsidP="006069B7">
            <w:pPr>
              <w:rPr>
                <w:lang w:val="el-GR"/>
              </w:rPr>
            </w:pPr>
            <w:r>
              <w:rPr>
                <w:lang w:val="el-GR"/>
              </w:rPr>
              <w:t>Εαν η επιλογή του συνδεδεμένου πελάτη δεν είναι επιτυχής ,το λογισμικό εμφανίζει μήνυμα ‘</w:t>
            </w:r>
          </w:p>
        </w:tc>
      </w:tr>
    </w:tbl>
    <w:p w:rsidR="007E2778" w:rsidRDefault="007E2778" w:rsidP="000A696B">
      <w:pPr>
        <w:rPr>
          <w:lang w:val="el-GR"/>
        </w:rPr>
      </w:pPr>
    </w:p>
    <w:p w:rsidR="007E2778" w:rsidRDefault="007E2778">
      <w:pPr>
        <w:rPr>
          <w:lang w:val="el-GR"/>
        </w:rPr>
      </w:pPr>
      <w:r>
        <w:rPr>
          <w:lang w:val="el-GR"/>
        </w:rPr>
        <w:br w:type="page"/>
      </w:r>
    </w:p>
    <w:tbl>
      <w:tblPr>
        <w:tblpPr w:leftFromText="180" w:rightFromText="180" w:vertAnchor="text" w:tblpX="82" w:tblpY="-3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02"/>
        <w:gridCol w:w="1586"/>
        <w:gridCol w:w="3742"/>
      </w:tblGrid>
      <w:tr w:rsidR="007E2778" w:rsidRPr="008C1F3F" w:rsidTr="00853DE5">
        <w:trPr>
          <w:trHeight w:val="1579"/>
        </w:trPr>
        <w:tc>
          <w:tcPr>
            <w:tcW w:w="3302" w:type="dxa"/>
          </w:tcPr>
          <w:p w:rsidR="007E2778" w:rsidRDefault="007E2778" w:rsidP="00853DE5">
            <w:pPr>
              <w:rPr>
                <w:lang w:val="el-GR"/>
              </w:rPr>
            </w:pPr>
          </w:p>
        </w:tc>
        <w:tc>
          <w:tcPr>
            <w:tcW w:w="1586" w:type="dxa"/>
          </w:tcPr>
          <w:p w:rsidR="007E2778" w:rsidRDefault="007E2778" w:rsidP="00853DE5">
            <w:pPr>
              <w:rPr>
                <w:lang w:val="el-GR"/>
              </w:rPr>
            </w:pPr>
            <w:r>
              <w:rPr>
                <w:lang w:val="el-GR"/>
              </w:rPr>
              <w:t>.Εισαγωγή ποσού</w:t>
            </w:r>
          </w:p>
        </w:tc>
        <w:tc>
          <w:tcPr>
            <w:tcW w:w="3742" w:type="dxa"/>
          </w:tcPr>
          <w:p w:rsidR="007E2778" w:rsidRDefault="007E2778" w:rsidP="00853DE5">
            <w:pPr>
              <w:rPr>
                <w:lang w:val="el-GR"/>
              </w:rPr>
            </w:pPr>
            <w:r>
              <w:rPr>
                <w:lang w:val="el-GR"/>
              </w:rPr>
              <w:t xml:space="preserve">Το λογισμικό εισάγει στο διαθέσιμο υπόλοιπου του επιλεγμένου λογαριασμού το ποσό ανάληψης που έχει επιλέξει ο χρήστης.Το λογισμικό προχωράει στην απαίτηση λα.συναλλαγές.κατάθεση.κουτί μετρητών </w:t>
            </w:r>
          </w:p>
        </w:tc>
      </w:tr>
      <w:tr w:rsidR="007E2778" w:rsidRPr="008C1F3F" w:rsidTr="00853DE5">
        <w:trPr>
          <w:trHeight w:val="1567"/>
        </w:trPr>
        <w:tc>
          <w:tcPr>
            <w:tcW w:w="3302" w:type="dxa"/>
          </w:tcPr>
          <w:p w:rsidR="007E2778" w:rsidRDefault="007E2778" w:rsidP="00853DE5">
            <w:pPr>
              <w:rPr>
                <w:lang w:val="el-GR"/>
              </w:rPr>
            </w:pPr>
          </w:p>
        </w:tc>
        <w:tc>
          <w:tcPr>
            <w:tcW w:w="1586" w:type="dxa"/>
          </w:tcPr>
          <w:p w:rsidR="007E2778" w:rsidRDefault="007E2778" w:rsidP="00853DE5">
            <w:pPr>
              <w:rPr>
                <w:lang w:val="el-GR"/>
              </w:rPr>
            </w:pPr>
            <w:r>
              <w:rPr>
                <w:lang w:val="el-GR"/>
              </w:rPr>
              <w:t xml:space="preserve">.κουτί μετρητών </w:t>
            </w:r>
          </w:p>
        </w:tc>
        <w:tc>
          <w:tcPr>
            <w:tcW w:w="3742" w:type="dxa"/>
          </w:tcPr>
          <w:p w:rsidR="007E2778" w:rsidRDefault="007E2778" w:rsidP="00853DE5">
            <w:pPr>
              <w:rPr>
                <w:lang w:val="el-GR"/>
              </w:rPr>
            </w:pPr>
            <w:r>
              <w:rPr>
                <w:lang w:val="el-GR"/>
              </w:rPr>
              <w:t>Το κουτί μετρητών δίνει το επιθυμιτό ποσό στον χρήστη.Το λογισμικό έπειτα εκτελεί την απαίτηση λα.συναλλαγές.κατάθεση.ενημέρωση.</w:t>
            </w:r>
          </w:p>
        </w:tc>
      </w:tr>
      <w:tr w:rsidR="007E2778" w:rsidRPr="008C1F3F" w:rsidTr="00853DE5">
        <w:trPr>
          <w:trHeight w:val="1312"/>
        </w:trPr>
        <w:tc>
          <w:tcPr>
            <w:tcW w:w="3302" w:type="dxa"/>
          </w:tcPr>
          <w:p w:rsidR="007E2778" w:rsidRDefault="007E2778" w:rsidP="00853DE5">
            <w:pPr>
              <w:rPr>
                <w:lang w:val="el-GR"/>
              </w:rPr>
            </w:pPr>
          </w:p>
        </w:tc>
        <w:tc>
          <w:tcPr>
            <w:tcW w:w="1586" w:type="dxa"/>
          </w:tcPr>
          <w:p w:rsidR="007E2778" w:rsidRDefault="007E2778" w:rsidP="00853DE5">
            <w:pPr>
              <w:rPr>
                <w:lang w:val="el-GR"/>
              </w:rPr>
            </w:pPr>
            <w:r>
              <w:rPr>
                <w:lang w:val="el-GR"/>
              </w:rPr>
              <w:t xml:space="preserve">.Ενημέρωση </w:t>
            </w:r>
          </w:p>
        </w:tc>
        <w:tc>
          <w:tcPr>
            <w:tcW w:w="3742" w:type="dxa"/>
          </w:tcPr>
          <w:p w:rsidR="007E2778" w:rsidRDefault="007E2778" w:rsidP="00853DE5">
            <w:pPr>
              <w:rPr>
                <w:lang w:val="el-GR"/>
              </w:rPr>
            </w:pPr>
            <w:r>
              <w:rPr>
                <w:lang w:val="el-GR"/>
              </w:rPr>
              <w:t>Το λογισμικό εμφανίζει μήνυμα στην οθόνη  μήνυμα ‘Παρακαλώ πάρτε τα χρήματα σας’</w:t>
            </w:r>
          </w:p>
        </w:tc>
      </w:tr>
      <w:tr w:rsidR="00B26E7B" w:rsidRPr="008C1F3F" w:rsidTr="00853DE5">
        <w:trPr>
          <w:trHeight w:val="1463"/>
        </w:trPr>
        <w:tc>
          <w:tcPr>
            <w:tcW w:w="3302" w:type="dxa"/>
          </w:tcPr>
          <w:p w:rsidR="00B26E7B" w:rsidRDefault="00B26E7B" w:rsidP="00853DE5">
            <w:pPr>
              <w:rPr>
                <w:lang w:val="el-GR"/>
              </w:rPr>
            </w:pPr>
            <w:r>
              <w:rPr>
                <w:lang w:val="el-GR"/>
              </w:rPr>
              <w:t>λα.αυθεντικοποίηση.σύνδεση</w:t>
            </w:r>
          </w:p>
        </w:tc>
        <w:tc>
          <w:tcPr>
            <w:tcW w:w="1586" w:type="dxa"/>
          </w:tcPr>
          <w:p w:rsidR="00B26E7B" w:rsidRDefault="00B26E7B" w:rsidP="00853DE5">
            <w:pPr>
              <w:rPr>
                <w:lang w:val="el-GR"/>
              </w:rPr>
            </w:pPr>
          </w:p>
        </w:tc>
        <w:tc>
          <w:tcPr>
            <w:tcW w:w="3742" w:type="dxa"/>
          </w:tcPr>
          <w:p w:rsidR="00B26E7B" w:rsidRDefault="00B26E7B" w:rsidP="00853DE5">
            <w:pPr>
              <w:rPr>
                <w:lang w:val="el-GR"/>
              </w:rPr>
            </w:pPr>
            <w:r>
              <w:rPr>
                <w:lang w:val="el-GR"/>
              </w:rPr>
              <w:t xml:space="preserve">Το λογισμικό θα πρέπει να επιτρέπει στον πελάτη που είναι ασύνδετος,να συνδέεται παρέχωντας δεδομένα σύνδεσης. </w:t>
            </w:r>
          </w:p>
        </w:tc>
      </w:tr>
      <w:tr w:rsidR="00B26E7B" w:rsidRPr="008C1F3F" w:rsidTr="00853DE5">
        <w:trPr>
          <w:trHeight w:val="1126"/>
        </w:trPr>
        <w:tc>
          <w:tcPr>
            <w:tcW w:w="3302" w:type="dxa"/>
          </w:tcPr>
          <w:p w:rsidR="00B26E7B" w:rsidRDefault="00B26E7B" w:rsidP="00853DE5">
            <w:pPr>
              <w:rPr>
                <w:lang w:val="el-GR"/>
              </w:rPr>
            </w:pPr>
          </w:p>
        </w:tc>
        <w:tc>
          <w:tcPr>
            <w:tcW w:w="1586" w:type="dxa"/>
          </w:tcPr>
          <w:p w:rsidR="00B26E7B" w:rsidRDefault="00B26E7B" w:rsidP="00853DE5">
            <w:pPr>
              <w:rPr>
                <w:lang w:val="el-GR"/>
              </w:rPr>
            </w:pPr>
            <w:r>
              <w:rPr>
                <w:lang w:val="el-GR"/>
              </w:rPr>
              <w:t>.Καλωσόρισμα</w:t>
            </w:r>
          </w:p>
        </w:tc>
        <w:tc>
          <w:tcPr>
            <w:tcW w:w="3742" w:type="dxa"/>
          </w:tcPr>
          <w:p w:rsidR="00B26E7B" w:rsidRDefault="00B26E7B" w:rsidP="00853DE5">
            <w:pPr>
              <w:rPr>
                <w:lang w:val="el-GR"/>
              </w:rPr>
            </w:pPr>
            <w:r>
              <w:rPr>
                <w:lang w:val="el-GR"/>
              </w:rPr>
              <w:t>Το λογισμικό εμφανίζει μήνυμα στην οθόνη ‘Καλως ήρθατε’</w:t>
            </w:r>
          </w:p>
          <w:p w:rsidR="00B26E7B" w:rsidRDefault="00B26E7B" w:rsidP="00853DE5">
            <w:pPr>
              <w:rPr>
                <w:lang w:val="el-GR"/>
              </w:rPr>
            </w:pPr>
          </w:p>
        </w:tc>
      </w:tr>
      <w:tr w:rsidR="00B26E7B" w:rsidRPr="008C1F3F" w:rsidTr="00853DE5">
        <w:trPr>
          <w:trHeight w:val="1173"/>
        </w:trPr>
        <w:tc>
          <w:tcPr>
            <w:tcW w:w="3302" w:type="dxa"/>
          </w:tcPr>
          <w:p w:rsidR="00B26E7B" w:rsidRDefault="00B26E7B" w:rsidP="00853DE5">
            <w:pPr>
              <w:rPr>
                <w:lang w:val="el-GR"/>
              </w:rPr>
            </w:pPr>
          </w:p>
        </w:tc>
        <w:tc>
          <w:tcPr>
            <w:tcW w:w="1586" w:type="dxa"/>
          </w:tcPr>
          <w:p w:rsidR="00B26E7B" w:rsidRDefault="00B26E7B" w:rsidP="00853DE5">
            <w:pPr>
              <w:rPr>
                <w:lang w:val="el-GR"/>
              </w:rPr>
            </w:pPr>
            <w:r>
              <w:rPr>
                <w:lang w:val="el-GR"/>
              </w:rPr>
              <w:t xml:space="preserve">.Λογαριασμός </w:t>
            </w:r>
          </w:p>
        </w:tc>
        <w:tc>
          <w:tcPr>
            <w:tcW w:w="3742" w:type="dxa"/>
          </w:tcPr>
          <w:p w:rsidR="00B26E7B" w:rsidRDefault="00B26E7B" w:rsidP="00853DE5">
            <w:pPr>
              <w:rPr>
                <w:lang w:val="el-GR"/>
              </w:rPr>
            </w:pPr>
            <w:r>
              <w:rPr>
                <w:lang w:val="el-GR"/>
              </w:rPr>
              <w:t>Το λογισμικό θα ζητάει από τον πελάτη να εισάγει τον αριθμό λογαριασμού του.</w:t>
            </w:r>
          </w:p>
        </w:tc>
      </w:tr>
      <w:tr w:rsidR="00B26E7B" w:rsidRPr="008C1F3F" w:rsidTr="00853DE5">
        <w:trPr>
          <w:trHeight w:val="998"/>
        </w:trPr>
        <w:tc>
          <w:tcPr>
            <w:tcW w:w="3302" w:type="dxa"/>
          </w:tcPr>
          <w:p w:rsidR="00B26E7B" w:rsidRDefault="00B26E7B" w:rsidP="00853DE5">
            <w:pPr>
              <w:rPr>
                <w:lang w:val="el-GR"/>
              </w:rPr>
            </w:pPr>
          </w:p>
        </w:tc>
        <w:tc>
          <w:tcPr>
            <w:tcW w:w="1586" w:type="dxa"/>
          </w:tcPr>
          <w:p w:rsidR="00B26E7B" w:rsidRPr="00B26E7B" w:rsidRDefault="00B26E7B" w:rsidP="00853DE5">
            <w:r>
              <w:rPr>
                <w:lang w:val="el-GR"/>
              </w:rPr>
              <w:t>.</w:t>
            </w:r>
            <w:r>
              <w:t>Pin</w:t>
            </w:r>
          </w:p>
        </w:tc>
        <w:tc>
          <w:tcPr>
            <w:tcW w:w="3742" w:type="dxa"/>
          </w:tcPr>
          <w:p w:rsidR="00B26E7B" w:rsidRPr="00B26E7B" w:rsidRDefault="00B26E7B" w:rsidP="00853DE5">
            <w:pPr>
              <w:rPr>
                <w:lang w:val="el-GR"/>
              </w:rPr>
            </w:pPr>
            <w:r>
              <w:rPr>
                <w:lang w:val="el-GR"/>
              </w:rPr>
              <w:t xml:space="preserve">Το λογισμικό θα ζητάει από τον πελάτη να εισάγει το </w:t>
            </w:r>
            <w:r>
              <w:t>pin</w:t>
            </w:r>
            <w:r w:rsidR="00FA7A02" w:rsidRPr="00FA7A02">
              <w:rPr>
                <w:lang w:val="el-GR"/>
              </w:rPr>
              <w:t xml:space="preserve"> </w:t>
            </w:r>
            <w:r w:rsidR="00FA7A02">
              <w:rPr>
                <w:lang w:val="el-GR"/>
              </w:rPr>
              <w:t>του</w:t>
            </w:r>
            <w:r w:rsidRPr="00B26E7B">
              <w:rPr>
                <w:lang w:val="el-GR"/>
              </w:rPr>
              <w:t>.</w:t>
            </w:r>
          </w:p>
        </w:tc>
      </w:tr>
      <w:tr w:rsidR="00FA7A02" w:rsidRPr="008C1F3F" w:rsidTr="00853DE5">
        <w:trPr>
          <w:trHeight w:val="790"/>
        </w:trPr>
        <w:tc>
          <w:tcPr>
            <w:tcW w:w="3302" w:type="dxa"/>
          </w:tcPr>
          <w:p w:rsidR="00FA7A02" w:rsidRDefault="00FA7A02" w:rsidP="00853DE5">
            <w:pPr>
              <w:rPr>
                <w:lang w:val="el-GR"/>
              </w:rPr>
            </w:pPr>
          </w:p>
        </w:tc>
        <w:tc>
          <w:tcPr>
            <w:tcW w:w="1586" w:type="dxa"/>
          </w:tcPr>
          <w:p w:rsidR="00FA7A02" w:rsidRDefault="00FA7A02" w:rsidP="00853DE5">
            <w:pPr>
              <w:rPr>
                <w:lang w:val="el-GR"/>
              </w:rPr>
            </w:pPr>
            <w:r>
              <w:rPr>
                <w:lang w:val="el-GR"/>
              </w:rPr>
              <w:t>.Επιτυχία</w:t>
            </w:r>
          </w:p>
        </w:tc>
        <w:tc>
          <w:tcPr>
            <w:tcW w:w="3742" w:type="dxa"/>
          </w:tcPr>
          <w:p w:rsidR="00FA7A02" w:rsidRDefault="00FA7A02" w:rsidP="00853DE5">
            <w:pPr>
              <w:rPr>
                <w:lang w:val="el-GR"/>
              </w:rPr>
            </w:pPr>
            <w:r>
              <w:rPr>
                <w:lang w:val="el-GR"/>
              </w:rPr>
              <w:t>Εάν τα δεδομένα σύνδεσης είναι έγκυρα το λογισμικό συνδέει τον πελάτη.</w:t>
            </w:r>
          </w:p>
          <w:p w:rsidR="00FA7A02" w:rsidRPr="00FA7A02" w:rsidRDefault="00FA7A02" w:rsidP="00853DE5">
            <w:pPr>
              <w:rPr>
                <w:lang w:val="el-GR"/>
              </w:rPr>
            </w:pPr>
            <w:r>
              <w:rPr>
                <w:lang w:val="el-GR"/>
              </w:rPr>
              <w:t xml:space="preserve">Τα δεδομένα σύνδεσης είναι έγκυρα,εαν ο αριθμός λογαριασμού σύνδεσης είναι με τον αριθμό λογαριασμού εγγραφής και το </w:t>
            </w:r>
            <w:r>
              <w:t>pin</w:t>
            </w:r>
            <w:r w:rsidRPr="00FA7A02">
              <w:rPr>
                <w:lang w:val="el-GR"/>
              </w:rPr>
              <w:t xml:space="preserve"> </w:t>
            </w:r>
            <w:r>
              <w:rPr>
                <w:lang w:val="el-GR"/>
              </w:rPr>
              <w:t xml:space="preserve">σύνδεσης είναι ίδιο με το </w:t>
            </w:r>
            <w:r>
              <w:t>pin</w:t>
            </w:r>
            <w:r w:rsidRPr="00FA7A02">
              <w:rPr>
                <w:lang w:val="el-GR"/>
              </w:rPr>
              <w:t xml:space="preserve"> </w:t>
            </w:r>
            <w:r>
              <w:rPr>
                <w:lang w:val="el-GR"/>
              </w:rPr>
              <w:t>εγγραφής.</w:t>
            </w:r>
          </w:p>
        </w:tc>
      </w:tr>
      <w:tr w:rsidR="00FA7A02" w:rsidRPr="008C1F3F" w:rsidTr="00853DE5">
        <w:trPr>
          <w:trHeight w:val="2346"/>
        </w:trPr>
        <w:tc>
          <w:tcPr>
            <w:tcW w:w="3302" w:type="dxa"/>
          </w:tcPr>
          <w:p w:rsidR="00FA7A02" w:rsidRDefault="00FA7A02" w:rsidP="00853DE5">
            <w:pPr>
              <w:rPr>
                <w:lang w:val="el-GR"/>
              </w:rPr>
            </w:pPr>
          </w:p>
        </w:tc>
        <w:tc>
          <w:tcPr>
            <w:tcW w:w="1586" w:type="dxa"/>
          </w:tcPr>
          <w:p w:rsidR="00FA7A02" w:rsidRDefault="00FA7A02" w:rsidP="00853DE5">
            <w:pPr>
              <w:rPr>
                <w:lang w:val="el-GR"/>
              </w:rPr>
            </w:pPr>
            <w:r>
              <w:rPr>
                <w:lang w:val="el-GR"/>
              </w:rPr>
              <w:t xml:space="preserve">.αποτυχία </w:t>
            </w:r>
          </w:p>
        </w:tc>
        <w:tc>
          <w:tcPr>
            <w:tcW w:w="3742" w:type="dxa"/>
          </w:tcPr>
          <w:p w:rsidR="00FA7A02" w:rsidRDefault="00FA7A02" w:rsidP="00853DE5">
            <w:pPr>
              <w:rPr>
                <w:lang w:val="el-GR"/>
              </w:rPr>
            </w:pPr>
            <w:r>
              <w:rPr>
                <w:lang w:val="el-GR"/>
              </w:rPr>
              <w:t>Εαν τα δεδομένα σύνδεσης δεν είναι έγκυρα,το λογισμικό θα εμφανίζει μήνυμα ‘λάθος δεδομένα παρακαλώ προσπαθήστε ξανά’ και θα ζητάει από τον χρήστη να εισάγει τα δεδομένα σύνδεσης του ξανά μέχρι τα δεδομένα σύνδεσης να είναι έγκυρα.</w:t>
            </w:r>
          </w:p>
        </w:tc>
      </w:tr>
      <w:tr w:rsidR="00FA7A02" w:rsidRPr="008C1F3F" w:rsidTr="00853DE5">
        <w:trPr>
          <w:trHeight w:val="1143"/>
        </w:trPr>
        <w:tc>
          <w:tcPr>
            <w:tcW w:w="3302" w:type="dxa"/>
          </w:tcPr>
          <w:p w:rsidR="00FA7A02" w:rsidRDefault="0075680A" w:rsidP="00853DE5">
            <w:pPr>
              <w:rPr>
                <w:lang w:val="el-GR"/>
              </w:rPr>
            </w:pPr>
            <w:r>
              <w:rPr>
                <w:lang w:val="el-GR"/>
              </w:rPr>
              <w:t>λα.αυθεντικοποίηση.αποσύνδεσ</w:t>
            </w:r>
            <w:r w:rsidR="00432B4D">
              <w:rPr>
                <w:lang w:val="el-GR"/>
              </w:rPr>
              <w:t>η</w:t>
            </w:r>
          </w:p>
        </w:tc>
        <w:tc>
          <w:tcPr>
            <w:tcW w:w="1586" w:type="dxa"/>
          </w:tcPr>
          <w:p w:rsidR="00FA7A02" w:rsidRDefault="00FA7A02" w:rsidP="00853DE5">
            <w:pPr>
              <w:rPr>
                <w:lang w:val="el-GR"/>
              </w:rPr>
            </w:pPr>
          </w:p>
        </w:tc>
        <w:tc>
          <w:tcPr>
            <w:tcW w:w="3742" w:type="dxa"/>
          </w:tcPr>
          <w:p w:rsidR="00FA7A02" w:rsidRDefault="00432B4D" w:rsidP="00853DE5">
            <w:pPr>
              <w:rPr>
                <w:lang w:val="el-GR"/>
              </w:rPr>
            </w:pPr>
            <w:r>
              <w:rPr>
                <w:lang w:val="el-GR"/>
              </w:rPr>
              <w:t xml:space="preserve">Το λογισμικό θα επιτρέπει </w:t>
            </w:r>
            <w:r w:rsidR="00BC2633">
              <w:rPr>
                <w:lang w:val="el-GR"/>
              </w:rPr>
              <w:t>στον συνδεδεμένο πελάτη να μπορεί να αποσυνδεθεί .</w:t>
            </w:r>
          </w:p>
        </w:tc>
      </w:tr>
      <w:tr w:rsidR="00BC2633" w:rsidRPr="008C1F3F" w:rsidTr="00853DE5">
        <w:trPr>
          <w:trHeight w:val="1776"/>
        </w:trPr>
        <w:tc>
          <w:tcPr>
            <w:tcW w:w="3302" w:type="dxa"/>
          </w:tcPr>
          <w:p w:rsidR="00BC2633" w:rsidRDefault="00BC2633" w:rsidP="00853DE5">
            <w:pPr>
              <w:rPr>
                <w:lang w:val="el-GR"/>
              </w:rPr>
            </w:pPr>
            <w:r>
              <w:rPr>
                <w:lang w:val="el-GR"/>
              </w:rPr>
              <w:t>λα.συναλλαγ</w:t>
            </w:r>
            <w:r w:rsidR="003344F2">
              <w:rPr>
                <w:lang w:val="el-GR"/>
              </w:rPr>
              <w:t>ές.κατάθεση</w:t>
            </w:r>
          </w:p>
        </w:tc>
        <w:tc>
          <w:tcPr>
            <w:tcW w:w="1586" w:type="dxa"/>
          </w:tcPr>
          <w:p w:rsidR="00BC2633" w:rsidRDefault="00BC2633" w:rsidP="00853DE5">
            <w:pPr>
              <w:rPr>
                <w:lang w:val="el-GR"/>
              </w:rPr>
            </w:pPr>
          </w:p>
        </w:tc>
        <w:tc>
          <w:tcPr>
            <w:tcW w:w="3742" w:type="dxa"/>
          </w:tcPr>
          <w:p w:rsidR="00BC2633" w:rsidRDefault="00BC2633" w:rsidP="00853DE5">
            <w:pPr>
              <w:rPr>
                <w:lang w:val="el-GR"/>
              </w:rPr>
            </w:pPr>
            <w:r>
              <w:rPr>
                <w:lang w:val="el-GR"/>
              </w:rPr>
              <w:t xml:space="preserve">Εαν ο συνδεδεμένος πελάτης επιλέξει την επιλογή </w:t>
            </w:r>
            <w:r w:rsidR="003344F2">
              <w:rPr>
                <w:lang w:val="el-GR"/>
              </w:rPr>
              <w:t>κατάθεσης από τις επιλογές του κύριου μενού ,το λογισμικό πραγματοποιεί κατάθεση ενός ποσού στον επιλεγμένο λογαριασμό του συνδεδεμένου πελάτη.</w:t>
            </w:r>
          </w:p>
        </w:tc>
      </w:tr>
      <w:tr w:rsidR="003344F2" w:rsidRPr="008C1F3F" w:rsidTr="00853DE5">
        <w:trPr>
          <w:trHeight w:val="1173"/>
        </w:trPr>
        <w:tc>
          <w:tcPr>
            <w:tcW w:w="3302" w:type="dxa"/>
          </w:tcPr>
          <w:p w:rsidR="003344F2" w:rsidRDefault="003344F2" w:rsidP="00853DE5">
            <w:pPr>
              <w:rPr>
                <w:lang w:val="el-GR"/>
              </w:rPr>
            </w:pPr>
          </w:p>
        </w:tc>
        <w:tc>
          <w:tcPr>
            <w:tcW w:w="1586" w:type="dxa"/>
          </w:tcPr>
          <w:p w:rsidR="003344F2" w:rsidRDefault="003344F2" w:rsidP="00853DE5">
            <w:pPr>
              <w:rPr>
                <w:lang w:val="el-GR"/>
              </w:rPr>
            </w:pPr>
            <w:r>
              <w:rPr>
                <w:lang w:val="el-GR"/>
              </w:rPr>
              <w:t>.ποσό</w:t>
            </w:r>
          </w:p>
        </w:tc>
        <w:tc>
          <w:tcPr>
            <w:tcW w:w="3742" w:type="dxa"/>
          </w:tcPr>
          <w:p w:rsidR="003344F2" w:rsidRDefault="003344F2" w:rsidP="00853DE5">
            <w:pPr>
              <w:rPr>
                <w:lang w:val="el-GR"/>
              </w:rPr>
            </w:pPr>
            <w:r>
              <w:rPr>
                <w:lang w:val="el-GR"/>
              </w:rPr>
              <w:t>Το λογισμικό μέσω της οθόνης εμφανίζει μήνυμα ‘Εισάγεται ποσό κατάθεσης’</w:t>
            </w:r>
          </w:p>
          <w:p w:rsidR="003344F2" w:rsidRDefault="003344F2" w:rsidP="00853DE5">
            <w:pPr>
              <w:rPr>
                <w:lang w:val="el-GR"/>
              </w:rPr>
            </w:pPr>
            <w:r>
              <w:rPr>
                <w:lang w:val="el-GR"/>
              </w:rPr>
              <w:t xml:space="preserve">Το λογισμικό θα διαιρεί το ποσό που δέχτηκε με το 100 για να βρει το πραγματικό ποσό </w:t>
            </w:r>
            <w:r w:rsidR="00853DE5">
              <w:rPr>
                <w:lang w:val="el-GR"/>
              </w:rPr>
              <w:t>κατάθεσης στον λογαριασμό πχ(1900</w:t>
            </w:r>
            <w:r w:rsidR="00853DE5" w:rsidRPr="00853DE5">
              <w:rPr>
                <w:lang w:val="el-GR"/>
              </w:rPr>
              <w:sym w:font="Wingdings" w:char="F0E0"/>
            </w:r>
            <w:r w:rsidR="00853DE5">
              <w:rPr>
                <w:lang w:val="el-GR"/>
              </w:rPr>
              <w:t>19.00)</w:t>
            </w:r>
          </w:p>
        </w:tc>
      </w:tr>
      <w:tr w:rsidR="003344F2" w:rsidTr="00853DE5">
        <w:trPr>
          <w:trHeight w:val="2229"/>
        </w:trPr>
        <w:tc>
          <w:tcPr>
            <w:tcW w:w="3302" w:type="dxa"/>
          </w:tcPr>
          <w:p w:rsidR="003344F2" w:rsidRDefault="003344F2" w:rsidP="00853DE5">
            <w:pPr>
              <w:rPr>
                <w:lang w:val="el-GR"/>
              </w:rPr>
            </w:pPr>
          </w:p>
        </w:tc>
        <w:tc>
          <w:tcPr>
            <w:tcW w:w="1586" w:type="dxa"/>
          </w:tcPr>
          <w:p w:rsidR="003344F2" w:rsidRDefault="00853DE5" w:rsidP="00853DE5">
            <w:pPr>
              <w:rPr>
                <w:lang w:val="el-GR"/>
              </w:rPr>
            </w:pPr>
            <w:r>
              <w:rPr>
                <w:lang w:val="el-GR"/>
              </w:rPr>
              <w:t>.επιλογή λογαριασμού</w:t>
            </w:r>
          </w:p>
        </w:tc>
        <w:tc>
          <w:tcPr>
            <w:tcW w:w="3742" w:type="dxa"/>
          </w:tcPr>
          <w:p w:rsidR="00853DE5" w:rsidRDefault="00853DE5" w:rsidP="00853DE5">
            <w:pPr>
              <w:rPr>
                <w:lang w:val="el-GR"/>
              </w:rPr>
            </w:pPr>
            <w:r>
              <w:rPr>
                <w:lang w:val="el-GR"/>
              </w:rPr>
              <w:t>Το λογισμικό θα εμφανίζει μήνυμα στην οθόνη ‘Παρακαλώ επιλέξτε τον λογαριασμό που θα συνεχίσετε</w:t>
            </w:r>
          </w:p>
          <w:p w:rsidR="00853DE5" w:rsidRDefault="00853DE5" w:rsidP="00853DE5">
            <w:pPr>
              <w:rPr>
                <w:lang w:val="el-GR"/>
              </w:rPr>
            </w:pPr>
            <w:r>
              <w:rPr>
                <w:lang w:val="el-GR"/>
              </w:rPr>
              <w:t>******χ-1</w:t>
            </w:r>
          </w:p>
          <w:p w:rsidR="00853DE5" w:rsidRDefault="00853DE5" w:rsidP="00853DE5">
            <w:pPr>
              <w:rPr>
                <w:lang w:val="el-GR"/>
              </w:rPr>
            </w:pPr>
            <w:r>
              <w:rPr>
                <w:lang w:val="el-GR"/>
              </w:rPr>
              <w:t>******χ1-2</w:t>
            </w:r>
          </w:p>
        </w:tc>
      </w:tr>
    </w:tbl>
    <w:p w:rsidR="000A696B" w:rsidRDefault="000A696B" w:rsidP="000A696B">
      <w:pPr>
        <w:rPr>
          <w:lang w:val="el-GR"/>
        </w:rPr>
      </w:pPr>
    </w:p>
    <w:tbl>
      <w:tblPr>
        <w:tblpPr w:leftFromText="180" w:rightFromText="180" w:vertAnchor="text" w:tblpX="71" w:tblpY="13"/>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98"/>
        <w:gridCol w:w="1579"/>
        <w:gridCol w:w="3765"/>
      </w:tblGrid>
      <w:tr w:rsidR="00853DE5" w:rsidRPr="008C1F3F" w:rsidTr="00F20B2E">
        <w:trPr>
          <w:trHeight w:val="1533"/>
        </w:trPr>
        <w:tc>
          <w:tcPr>
            <w:tcW w:w="3298" w:type="dxa"/>
          </w:tcPr>
          <w:p w:rsidR="00853DE5" w:rsidRDefault="00853DE5" w:rsidP="00F20B2E">
            <w:pPr>
              <w:rPr>
                <w:lang w:val="el-GR"/>
              </w:rPr>
            </w:pPr>
          </w:p>
        </w:tc>
        <w:tc>
          <w:tcPr>
            <w:tcW w:w="1579" w:type="dxa"/>
          </w:tcPr>
          <w:p w:rsidR="00853DE5" w:rsidRDefault="00853DE5" w:rsidP="00F20B2E">
            <w:pPr>
              <w:rPr>
                <w:lang w:val="el-GR"/>
              </w:rPr>
            </w:pPr>
            <w:r>
              <w:rPr>
                <w:lang w:val="el-GR"/>
              </w:rPr>
              <w:t>.Εισαγωγή φακέλου</w:t>
            </w:r>
          </w:p>
        </w:tc>
        <w:tc>
          <w:tcPr>
            <w:tcW w:w="3765" w:type="dxa"/>
          </w:tcPr>
          <w:p w:rsidR="00853DE5" w:rsidRDefault="00853DE5" w:rsidP="00F20B2E">
            <w:pPr>
              <w:rPr>
                <w:lang w:val="el-GR"/>
              </w:rPr>
            </w:pPr>
            <w:r>
              <w:rPr>
                <w:lang w:val="el-GR"/>
              </w:rPr>
              <w:t>Το λογισμικό περιμένει από τον πελάτη να εισάγει φάκελο μετρητών που θα αντιστοιχεί στο ποσό που πληκτρολόγησε.</w:t>
            </w:r>
          </w:p>
        </w:tc>
      </w:tr>
      <w:tr w:rsidR="00853DE5" w:rsidRPr="008C1F3F" w:rsidTr="00F20B2E">
        <w:trPr>
          <w:trHeight w:val="3065"/>
        </w:trPr>
        <w:tc>
          <w:tcPr>
            <w:tcW w:w="3298" w:type="dxa"/>
          </w:tcPr>
          <w:p w:rsidR="00853DE5" w:rsidRDefault="00853DE5" w:rsidP="00F20B2E">
            <w:pPr>
              <w:rPr>
                <w:lang w:val="el-GR"/>
              </w:rPr>
            </w:pPr>
          </w:p>
        </w:tc>
        <w:tc>
          <w:tcPr>
            <w:tcW w:w="1579" w:type="dxa"/>
          </w:tcPr>
          <w:p w:rsidR="00853DE5" w:rsidRDefault="00853DE5" w:rsidP="00F20B2E">
            <w:pPr>
              <w:rPr>
                <w:lang w:val="el-GR"/>
              </w:rPr>
            </w:pPr>
            <w:r>
              <w:rPr>
                <w:lang w:val="el-GR"/>
              </w:rPr>
              <w:t>.επιτυχία</w:t>
            </w:r>
          </w:p>
        </w:tc>
        <w:tc>
          <w:tcPr>
            <w:tcW w:w="3765" w:type="dxa"/>
          </w:tcPr>
          <w:p w:rsidR="00853DE5" w:rsidRDefault="00853DE5" w:rsidP="00F20B2E">
            <w:pPr>
              <w:rPr>
                <w:lang w:val="el-GR"/>
              </w:rPr>
            </w:pPr>
            <w:r>
              <w:rPr>
                <w:lang w:val="el-GR"/>
              </w:rPr>
              <w:t>Εαν ο χρήστης εισάγει φάκελο χρημάτων και το ποσό κατάθεσης είναι έγκυρο το λογισμικό εκτελεί την απαίτηση λα.συναλλαγές.κατάθεση.εισαγωγή χρημάτων</w:t>
            </w:r>
          </w:p>
          <w:p w:rsidR="00853DE5" w:rsidRDefault="00853DE5" w:rsidP="00F20B2E">
            <w:pPr>
              <w:rPr>
                <w:lang w:val="el-GR"/>
              </w:rPr>
            </w:pPr>
            <w:r>
              <w:rPr>
                <w:lang w:val="el-GR"/>
              </w:rPr>
              <w:t>Ένα ποσό κατάθεσης είναι έγκυρο αν είναι μεγαλύτερο του 0.</w:t>
            </w:r>
          </w:p>
        </w:tc>
      </w:tr>
      <w:tr w:rsidR="00853DE5" w:rsidRPr="008C1F3F" w:rsidTr="00F20B2E">
        <w:trPr>
          <w:trHeight w:val="2322"/>
        </w:trPr>
        <w:tc>
          <w:tcPr>
            <w:tcW w:w="3298" w:type="dxa"/>
          </w:tcPr>
          <w:p w:rsidR="00853DE5" w:rsidRDefault="00853DE5" w:rsidP="00F20B2E">
            <w:pPr>
              <w:rPr>
                <w:lang w:val="el-GR"/>
              </w:rPr>
            </w:pPr>
          </w:p>
        </w:tc>
        <w:tc>
          <w:tcPr>
            <w:tcW w:w="1579" w:type="dxa"/>
          </w:tcPr>
          <w:p w:rsidR="00853DE5" w:rsidRDefault="00853DE5" w:rsidP="00F20B2E">
            <w:pPr>
              <w:rPr>
                <w:lang w:val="el-GR"/>
              </w:rPr>
            </w:pPr>
            <w:r>
              <w:rPr>
                <w:lang w:val="el-GR"/>
              </w:rPr>
              <w:t>.αποτυχία</w:t>
            </w:r>
          </w:p>
        </w:tc>
        <w:tc>
          <w:tcPr>
            <w:tcW w:w="3765" w:type="dxa"/>
          </w:tcPr>
          <w:p w:rsidR="00853DE5" w:rsidRDefault="00853DE5" w:rsidP="00F20B2E">
            <w:pPr>
              <w:rPr>
                <w:lang w:val="el-GR"/>
              </w:rPr>
            </w:pPr>
            <w:r>
              <w:rPr>
                <w:lang w:val="el-GR"/>
              </w:rPr>
              <w:t xml:space="preserve">Εαν ο χρήστης δεν εισάγει φάκελο χρημάτων εντός 2 λεπτών η το ποσό κατάθεσης δεν είναι έγκυρο,το λογισμικό </w:t>
            </w:r>
            <w:r w:rsidR="00EF4CE2">
              <w:rPr>
                <w:lang w:val="el-GR"/>
              </w:rPr>
              <w:t>ακυρώνει την συναλλαγή και επιστρέφει στο κύριο μενού.</w:t>
            </w:r>
          </w:p>
        </w:tc>
      </w:tr>
      <w:tr w:rsidR="00EF4CE2" w:rsidRPr="008C1F3F" w:rsidTr="00F20B2E">
        <w:trPr>
          <w:trHeight w:val="2218"/>
        </w:trPr>
        <w:tc>
          <w:tcPr>
            <w:tcW w:w="3298" w:type="dxa"/>
          </w:tcPr>
          <w:p w:rsidR="00EF4CE2" w:rsidRDefault="00EF4CE2" w:rsidP="00F20B2E">
            <w:pPr>
              <w:rPr>
                <w:lang w:val="el-GR"/>
              </w:rPr>
            </w:pPr>
            <w:r>
              <w:rPr>
                <w:lang w:val="el-GR"/>
              </w:rPr>
              <w:t>λα.συναλλαγές.Ερώτηση υπολοίπου</w:t>
            </w:r>
          </w:p>
        </w:tc>
        <w:tc>
          <w:tcPr>
            <w:tcW w:w="1579" w:type="dxa"/>
          </w:tcPr>
          <w:p w:rsidR="00EF4CE2" w:rsidRDefault="00EF4CE2" w:rsidP="00F20B2E">
            <w:pPr>
              <w:rPr>
                <w:lang w:val="el-GR"/>
              </w:rPr>
            </w:pPr>
          </w:p>
        </w:tc>
        <w:tc>
          <w:tcPr>
            <w:tcW w:w="3765" w:type="dxa"/>
          </w:tcPr>
          <w:p w:rsidR="00EF4CE2" w:rsidRDefault="00EF4CE2" w:rsidP="00F20B2E">
            <w:pPr>
              <w:rPr>
                <w:lang w:val="el-GR"/>
              </w:rPr>
            </w:pPr>
            <w:r>
              <w:rPr>
                <w:lang w:val="el-GR"/>
              </w:rPr>
              <w:t>Εαν ο συνδεδεμένος πελάτης επιλέξει την επιλογή ερώτηση υπολοίπου από τις επιιλογές του κύριου μενού,το λογισμικό εμφανίζει στην οθόνη το συνολικό υπόλοιπο του επιλεγμένου λογαριασμού του πελάτη.</w:t>
            </w:r>
          </w:p>
        </w:tc>
      </w:tr>
      <w:tr w:rsidR="00EF4CE2" w:rsidRPr="008C1F3F" w:rsidTr="00F20B2E">
        <w:trPr>
          <w:trHeight w:val="1370"/>
        </w:trPr>
        <w:tc>
          <w:tcPr>
            <w:tcW w:w="3298" w:type="dxa"/>
          </w:tcPr>
          <w:p w:rsidR="00EF4CE2" w:rsidRDefault="00EF4CE2" w:rsidP="00F20B2E">
            <w:pPr>
              <w:rPr>
                <w:lang w:val="el-GR"/>
              </w:rPr>
            </w:pPr>
          </w:p>
        </w:tc>
        <w:tc>
          <w:tcPr>
            <w:tcW w:w="1579" w:type="dxa"/>
          </w:tcPr>
          <w:p w:rsidR="00EF4CE2" w:rsidRDefault="00725851" w:rsidP="00F20B2E">
            <w:pPr>
              <w:rPr>
                <w:lang w:val="el-GR"/>
              </w:rPr>
            </w:pPr>
            <w:r>
              <w:rPr>
                <w:lang w:val="el-GR"/>
              </w:rPr>
              <w:t>.Μήνυμα</w:t>
            </w:r>
          </w:p>
        </w:tc>
        <w:tc>
          <w:tcPr>
            <w:tcW w:w="3765" w:type="dxa"/>
          </w:tcPr>
          <w:p w:rsidR="00EF4CE2" w:rsidRDefault="00725851" w:rsidP="00F20B2E">
            <w:pPr>
              <w:rPr>
                <w:lang w:val="el-GR"/>
              </w:rPr>
            </w:pPr>
            <w:r>
              <w:rPr>
                <w:lang w:val="el-GR"/>
              </w:rPr>
              <w:t>Το λογισμικό εμφανίζει στην οθόνη μήνυμα ‘Το υπόλοιπο σας είναι .......’</w:t>
            </w:r>
          </w:p>
          <w:p w:rsidR="00725851" w:rsidRDefault="00725851" w:rsidP="00F20B2E">
            <w:pPr>
              <w:rPr>
                <w:lang w:val="el-GR"/>
              </w:rPr>
            </w:pPr>
          </w:p>
        </w:tc>
      </w:tr>
      <w:tr w:rsidR="00725851" w:rsidRPr="00725851" w:rsidTr="00F20B2E">
        <w:trPr>
          <w:trHeight w:val="1591"/>
        </w:trPr>
        <w:tc>
          <w:tcPr>
            <w:tcW w:w="3298" w:type="dxa"/>
          </w:tcPr>
          <w:p w:rsidR="00725851" w:rsidRDefault="00725851" w:rsidP="00F20B2E">
            <w:pPr>
              <w:rPr>
                <w:lang w:val="el-GR"/>
              </w:rPr>
            </w:pPr>
          </w:p>
        </w:tc>
        <w:tc>
          <w:tcPr>
            <w:tcW w:w="1579" w:type="dxa"/>
          </w:tcPr>
          <w:p w:rsidR="00725851" w:rsidRDefault="00725851" w:rsidP="00F20B2E">
            <w:pPr>
              <w:rPr>
                <w:lang w:val="el-GR"/>
              </w:rPr>
            </w:pPr>
            <w:r>
              <w:rPr>
                <w:lang w:val="el-GR"/>
              </w:rPr>
              <w:t>.Επιλογή λογαριασμου</w:t>
            </w:r>
          </w:p>
        </w:tc>
        <w:tc>
          <w:tcPr>
            <w:tcW w:w="3765" w:type="dxa"/>
          </w:tcPr>
          <w:p w:rsidR="00725851" w:rsidRDefault="00725851" w:rsidP="00F20B2E">
            <w:pPr>
              <w:rPr>
                <w:lang w:val="el-GR"/>
              </w:rPr>
            </w:pPr>
            <w:r>
              <w:rPr>
                <w:lang w:val="el-GR"/>
              </w:rPr>
              <w:t>Το λογισμικό εμφάνιζει μήνυμα στον χρήστη ‘παρακαλώ επιλέξτε λογαριασμο</w:t>
            </w:r>
          </w:p>
          <w:p w:rsidR="00725851" w:rsidRDefault="00725851" w:rsidP="00F20B2E">
            <w:pPr>
              <w:rPr>
                <w:lang w:val="el-GR"/>
              </w:rPr>
            </w:pPr>
            <w:r>
              <w:rPr>
                <w:lang w:val="el-GR"/>
              </w:rPr>
              <w:t>*******Χ-1 ‘</w:t>
            </w:r>
          </w:p>
        </w:tc>
      </w:tr>
    </w:tbl>
    <w:p w:rsidR="00853DE5" w:rsidRDefault="00D922D8" w:rsidP="00D922D8">
      <w:pPr>
        <w:pStyle w:val="Heading1"/>
        <w:rPr>
          <w:lang w:val="el-GR"/>
        </w:rPr>
      </w:pPr>
      <w:r>
        <w:rPr>
          <w:lang w:val="el-GR"/>
        </w:rPr>
        <w:t>ΛΕΞΙΚΟ ΔΕΔΟΜΕΝΩΝ</w:t>
      </w:r>
    </w:p>
    <w:tbl>
      <w:tblPr>
        <w:tblpPr w:leftFromText="180" w:rightFromText="180" w:vertAnchor="text" w:tblpX="-45" w:tblpY="268"/>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4"/>
        <w:gridCol w:w="1963"/>
        <w:gridCol w:w="1591"/>
        <w:gridCol w:w="3116"/>
      </w:tblGrid>
      <w:tr w:rsidR="009843A1" w:rsidTr="00EF5DC1">
        <w:trPr>
          <w:trHeight w:val="441"/>
        </w:trPr>
        <w:tc>
          <w:tcPr>
            <w:tcW w:w="2114" w:type="dxa"/>
          </w:tcPr>
          <w:p w:rsidR="009843A1" w:rsidRDefault="009843A1" w:rsidP="00EF5DC1">
            <w:pPr>
              <w:rPr>
                <w:lang w:val="el-GR"/>
              </w:rPr>
            </w:pPr>
            <w:r>
              <w:rPr>
                <w:lang w:val="el-GR"/>
              </w:rPr>
              <w:t>ΟΝΟΜΑ</w:t>
            </w:r>
          </w:p>
        </w:tc>
        <w:tc>
          <w:tcPr>
            <w:tcW w:w="1963" w:type="dxa"/>
          </w:tcPr>
          <w:p w:rsidR="009843A1" w:rsidRDefault="009843A1" w:rsidP="00EF5DC1">
            <w:pPr>
              <w:rPr>
                <w:lang w:val="el-GR"/>
              </w:rPr>
            </w:pPr>
            <w:r>
              <w:rPr>
                <w:lang w:val="el-GR"/>
              </w:rPr>
              <w:t>ΤΥΠΟΣ</w:t>
            </w:r>
          </w:p>
        </w:tc>
        <w:tc>
          <w:tcPr>
            <w:tcW w:w="1591" w:type="dxa"/>
          </w:tcPr>
          <w:p w:rsidR="009843A1" w:rsidRDefault="009843A1" w:rsidP="00EF5DC1">
            <w:pPr>
              <w:rPr>
                <w:lang w:val="el-GR"/>
              </w:rPr>
            </w:pPr>
            <w:r>
              <w:rPr>
                <w:lang w:val="el-GR"/>
              </w:rPr>
              <w:t>ΜΗΚΟΣ</w:t>
            </w:r>
          </w:p>
        </w:tc>
        <w:tc>
          <w:tcPr>
            <w:tcW w:w="3116" w:type="dxa"/>
          </w:tcPr>
          <w:p w:rsidR="009843A1" w:rsidRDefault="009843A1" w:rsidP="00EF5DC1">
            <w:pPr>
              <w:rPr>
                <w:lang w:val="el-GR"/>
              </w:rPr>
            </w:pPr>
            <w:r>
              <w:rPr>
                <w:lang w:val="el-GR"/>
              </w:rPr>
              <w:t>ΠΕΡΙΓΡΑΦΗ</w:t>
            </w:r>
          </w:p>
        </w:tc>
      </w:tr>
      <w:tr w:rsidR="00D922D8" w:rsidRPr="008C1F3F" w:rsidTr="00EF5DC1">
        <w:trPr>
          <w:trHeight w:val="871"/>
        </w:trPr>
        <w:tc>
          <w:tcPr>
            <w:tcW w:w="2114" w:type="dxa"/>
          </w:tcPr>
          <w:p w:rsidR="00D922D8" w:rsidRDefault="00D922D8" w:rsidP="00EF5DC1">
            <w:pPr>
              <w:rPr>
                <w:lang w:val="el-GR"/>
              </w:rPr>
            </w:pPr>
            <w:r>
              <w:rPr>
                <w:lang w:val="el-GR"/>
              </w:rPr>
              <w:t>Δεδομένα σύνδεσης</w:t>
            </w:r>
          </w:p>
        </w:tc>
        <w:tc>
          <w:tcPr>
            <w:tcW w:w="1963" w:type="dxa"/>
          </w:tcPr>
          <w:p w:rsidR="00D922D8" w:rsidRDefault="00D922D8" w:rsidP="00EF5DC1">
            <w:pPr>
              <w:rPr>
                <w:lang w:val="el-GR"/>
              </w:rPr>
            </w:pPr>
          </w:p>
        </w:tc>
        <w:tc>
          <w:tcPr>
            <w:tcW w:w="1591" w:type="dxa"/>
          </w:tcPr>
          <w:p w:rsidR="00D922D8" w:rsidRDefault="00D922D8" w:rsidP="00EF5DC1">
            <w:pPr>
              <w:rPr>
                <w:lang w:val="el-GR"/>
              </w:rPr>
            </w:pPr>
          </w:p>
        </w:tc>
        <w:tc>
          <w:tcPr>
            <w:tcW w:w="3116" w:type="dxa"/>
          </w:tcPr>
          <w:p w:rsidR="00D922D8" w:rsidRDefault="00D922D8" w:rsidP="00EF5DC1">
            <w:pPr>
              <w:rPr>
                <w:lang w:val="el-GR"/>
              </w:rPr>
            </w:pPr>
            <w:r>
              <w:rPr>
                <w:lang w:val="el-GR"/>
              </w:rPr>
              <w:t>Αριθμός λογαριασμού σύνδεσης</w:t>
            </w:r>
          </w:p>
          <w:p w:rsidR="00D922D8" w:rsidRDefault="00D922D8" w:rsidP="00EF5DC1">
            <w:pPr>
              <w:rPr>
                <w:lang w:val="el-GR"/>
              </w:rPr>
            </w:pPr>
            <w:r>
              <w:rPr>
                <w:lang w:val="el-GR"/>
              </w:rPr>
              <w:t>+</w:t>
            </w:r>
          </w:p>
          <w:p w:rsidR="00D922D8" w:rsidRPr="00D922D8" w:rsidRDefault="00D922D8" w:rsidP="00EF5DC1">
            <w:pPr>
              <w:rPr>
                <w:lang w:val="el-GR"/>
              </w:rPr>
            </w:pPr>
            <w:r>
              <w:t>Pin</w:t>
            </w:r>
            <w:r w:rsidRPr="00D922D8">
              <w:rPr>
                <w:lang w:val="el-GR"/>
              </w:rPr>
              <w:t xml:space="preserve"> </w:t>
            </w:r>
            <w:r>
              <w:rPr>
                <w:lang w:val="el-GR"/>
              </w:rPr>
              <w:t>λογαριασμού σύνδεσης</w:t>
            </w:r>
          </w:p>
        </w:tc>
      </w:tr>
      <w:tr w:rsidR="00D922D8" w:rsidRPr="008C1F3F" w:rsidTr="00EF5DC1">
        <w:trPr>
          <w:trHeight w:val="1846"/>
        </w:trPr>
        <w:tc>
          <w:tcPr>
            <w:tcW w:w="2114" w:type="dxa"/>
          </w:tcPr>
          <w:p w:rsidR="00D922D8" w:rsidRDefault="00D922D8" w:rsidP="00EF5DC1">
            <w:pPr>
              <w:rPr>
                <w:lang w:val="el-GR"/>
              </w:rPr>
            </w:pPr>
            <w:r>
              <w:rPr>
                <w:lang w:val="el-GR"/>
              </w:rPr>
              <w:t>Δεδομένα εγγραφής</w:t>
            </w:r>
          </w:p>
        </w:tc>
        <w:tc>
          <w:tcPr>
            <w:tcW w:w="1963" w:type="dxa"/>
          </w:tcPr>
          <w:p w:rsidR="00D922D8" w:rsidRDefault="00D922D8" w:rsidP="00EF5DC1">
            <w:pPr>
              <w:rPr>
                <w:lang w:val="el-GR"/>
              </w:rPr>
            </w:pPr>
          </w:p>
        </w:tc>
        <w:tc>
          <w:tcPr>
            <w:tcW w:w="1591" w:type="dxa"/>
          </w:tcPr>
          <w:p w:rsidR="00D922D8" w:rsidRDefault="00D922D8" w:rsidP="00EF5DC1">
            <w:pPr>
              <w:rPr>
                <w:lang w:val="el-GR"/>
              </w:rPr>
            </w:pPr>
          </w:p>
        </w:tc>
        <w:tc>
          <w:tcPr>
            <w:tcW w:w="3116" w:type="dxa"/>
          </w:tcPr>
          <w:p w:rsidR="00D922D8" w:rsidRDefault="00D922D8" w:rsidP="00EF5DC1">
            <w:pPr>
              <w:rPr>
                <w:lang w:val="el-GR"/>
              </w:rPr>
            </w:pPr>
            <w:r>
              <w:rPr>
                <w:lang w:val="el-GR"/>
              </w:rPr>
              <w:t>Αριθμός λογαριασμού εγγραφής</w:t>
            </w:r>
          </w:p>
          <w:p w:rsidR="00D922D8" w:rsidRDefault="00D922D8" w:rsidP="00EF5DC1">
            <w:pPr>
              <w:rPr>
                <w:lang w:val="el-GR"/>
              </w:rPr>
            </w:pPr>
            <w:r>
              <w:rPr>
                <w:lang w:val="el-GR"/>
              </w:rPr>
              <w:t>+</w:t>
            </w:r>
          </w:p>
          <w:p w:rsidR="00D922D8" w:rsidRDefault="00D922D8" w:rsidP="00EF5DC1">
            <w:pPr>
              <w:rPr>
                <w:lang w:val="el-GR"/>
              </w:rPr>
            </w:pPr>
            <w:r>
              <w:t>Pin</w:t>
            </w:r>
            <w:r w:rsidRPr="00EF5DC1">
              <w:rPr>
                <w:lang w:val="el-GR"/>
              </w:rPr>
              <w:t xml:space="preserve"> </w:t>
            </w:r>
            <w:r>
              <w:rPr>
                <w:lang w:val="el-GR"/>
              </w:rPr>
              <w:t>λογαριασμού εγγραφής</w:t>
            </w:r>
          </w:p>
          <w:p w:rsidR="003E0032" w:rsidRDefault="003E0032" w:rsidP="00EF5DC1">
            <w:pPr>
              <w:rPr>
                <w:lang w:val="el-GR"/>
              </w:rPr>
            </w:pPr>
            <w:r>
              <w:rPr>
                <w:lang w:val="el-GR"/>
              </w:rPr>
              <w:t>Για λόγους προσομοίωσης το λογισμικό</w:t>
            </w:r>
            <w:r w:rsidRPr="003E0032">
              <w:rPr>
                <w:lang w:val="el-GR"/>
              </w:rPr>
              <w:t xml:space="preserve"> </w:t>
            </w:r>
            <w:r>
              <w:rPr>
                <w:lang w:val="el-GR"/>
              </w:rPr>
              <w:t>στο πληροφοριακό σύστημα της τράπεζας  θα δημιουργήσει 2 κάρτες</w:t>
            </w:r>
          </w:p>
          <w:p w:rsidR="003E0032" w:rsidRDefault="003E0032" w:rsidP="00EF5DC1">
            <w:pPr>
              <w:rPr>
                <w:lang w:val="el-GR"/>
              </w:rPr>
            </w:pPr>
            <w:r>
              <w:rPr>
                <w:lang w:val="el-GR"/>
              </w:rPr>
              <w:t>(</w:t>
            </w:r>
            <w:r w:rsidRPr="003E0032">
              <w:rPr>
                <w:lang w:val="el-GR"/>
              </w:rPr>
              <w:t>12345, 54321</w:t>
            </w:r>
            <w:r>
              <w:rPr>
                <w:lang w:val="el-GR"/>
              </w:rPr>
              <w:t>),</w:t>
            </w:r>
            <w:r>
              <w:t xml:space="preserve"> </w:t>
            </w:r>
            <w:r w:rsidRPr="003E0032">
              <w:rPr>
                <w:lang w:val="el-GR"/>
              </w:rPr>
              <w:t>( 98765, 56789)</w:t>
            </w:r>
          </w:p>
          <w:p w:rsidR="003E0032" w:rsidRDefault="003E0032" w:rsidP="00EF5DC1">
            <w:pPr>
              <w:rPr>
                <w:lang w:val="el-GR"/>
              </w:rPr>
            </w:pPr>
            <w:r>
              <w:rPr>
                <w:lang w:val="el-GR"/>
              </w:rPr>
              <w:t>Και έξι λογαριασμούς</w:t>
            </w:r>
          </w:p>
          <w:p w:rsidR="003E0032" w:rsidRPr="003E0032" w:rsidRDefault="003E0032" w:rsidP="00EF5DC1">
            <w:pPr>
              <w:rPr>
                <w:lang w:val="el-GR"/>
              </w:rPr>
            </w:pPr>
            <w:r w:rsidRPr="003E0032">
              <w:rPr>
                <w:lang w:val="el-GR"/>
              </w:rPr>
              <w:t>1.(10101,1000,1200), 2.(10202,200,200), 3.(10303,500,500), 4.(10404,900,900), 5.(10505,1000,1900), 6.(10606,700,2000).</w:t>
            </w:r>
          </w:p>
          <w:p w:rsidR="003E0032" w:rsidRPr="003E0032" w:rsidRDefault="003E0032" w:rsidP="00EF5DC1">
            <w:pPr>
              <w:rPr>
                <w:lang w:val="el-GR"/>
              </w:rPr>
            </w:pPr>
            <w:r>
              <w:rPr>
                <w:lang w:val="el-GR"/>
              </w:rPr>
              <w:t>Με την  πρώτη κάρτα θα συνδέονται οι λογαριασμοί</w:t>
            </w:r>
            <w:r w:rsidRPr="003E0032">
              <w:rPr>
                <w:lang w:val="el-GR"/>
              </w:rPr>
              <w:t xml:space="preserve"> 1,3,6 </w:t>
            </w:r>
            <w:r>
              <w:rPr>
                <w:lang w:val="el-GR"/>
              </w:rPr>
              <w:t>ενώ με την δεύτερη κάρτα οι λογαριασμοί 2,4,5.</w:t>
            </w:r>
          </w:p>
        </w:tc>
      </w:tr>
      <w:tr w:rsidR="00D922D8" w:rsidRPr="003E0032" w:rsidTr="00EF5DC1">
        <w:trPr>
          <w:trHeight w:val="1370"/>
        </w:trPr>
        <w:tc>
          <w:tcPr>
            <w:tcW w:w="2114" w:type="dxa"/>
          </w:tcPr>
          <w:p w:rsidR="00D922D8" w:rsidRDefault="009843A1" w:rsidP="00EF5DC1">
            <w:pPr>
              <w:rPr>
                <w:lang w:val="el-GR"/>
              </w:rPr>
            </w:pPr>
            <w:r>
              <w:rPr>
                <w:lang w:val="el-GR"/>
              </w:rPr>
              <w:t xml:space="preserve">Αριθμός λογαριασμού σύνδεσης </w:t>
            </w:r>
          </w:p>
        </w:tc>
        <w:tc>
          <w:tcPr>
            <w:tcW w:w="1963" w:type="dxa"/>
          </w:tcPr>
          <w:p w:rsidR="00D922D8" w:rsidRPr="003E0032" w:rsidRDefault="009843A1" w:rsidP="00EF5DC1">
            <w:pPr>
              <w:rPr>
                <w:lang w:val="el-GR"/>
              </w:rPr>
            </w:pPr>
            <w:r>
              <w:t>Int</w:t>
            </w:r>
          </w:p>
        </w:tc>
        <w:tc>
          <w:tcPr>
            <w:tcW w:w="1591" w:type="dxa"/>
          </w:tcPr>
          <w:p w:rsidR="00D922D8" w:rsidRPr="003E0032" w:rsidRDefault="009843A1" w:rsidP="00EF5DC1">
            <w:pPr>
              <w:rPr>
                <w:lang w:val="el-GR"/>
              </w:rPr>
            </w:pPr>
            <w:r w:rsidRPr="003E0032">
              <w:rPr>
                <w:lang w:val="el-GR"/>
              </w:rPr>
              <w:t>5</w:t>
            </w:r>
          </w:p>
        </w:tc>
        <w:tc>
          <w:tcPr>
            <w:tcW w:w="3116" w:type="dxa"/>
          </w:tcPr>
          <w:p w:rsidR="00D922D8" w:rsidRDefault="00D922D8" w:rsidP="00EF5DC1">
            <w:pPr>
              <w:rPr>
                <w:lang w:val="el-GR"/>
              </w:rPr>
            </w:pPr>
          </w:p>
        </w:tc>
      </w:tr>
      <w:tr w:rsidR="009843A1" w:rsidRPr="003E0032" w:rsidTr="00EF5DC1">
        <w:trPr>
          <w:trHeight w:val="603"/>
        </w:trPr>
        <w:tc>
          <w:tcPr>
            <w:tcW w:w="2114" w:type="dxa"/>
          </w:tcPr>
          <w:p w:rsidR="009843A1" w:rsidRPr="009843A1" w:rsidRDefault="009843A1" w:rsidP="00EF5DC1">
            <w:pPr>
              <w:rPr>
                <w:lang w:val="el-GR"/>
              </w:rPr>
            </w:pPr>
            <w:r>
              <w:t>Pin</w:t>
            </w:r>
            <w:r w:rsidRPr="003E0032">
              <w:rPr>
                <w:lang w:val="el-GR"/>
              </w:rPr>
              <w:t xml:space="preserve"> </w:t>
            </w:r>
            <w:r>
              <w:rPr>
                <w:lang w:val="el-GR"/>
              </w:rPr>
              <w:t>σύνδεσης</w:t>
            </w:r>
          </w:p>
        </w:tc>
        <w:tc>
          <w:tcPr>
            <w:tcW w:w="1963" w:type="dxa"/>
          </w:tcPr>
          <w:p w:rsidR="009843A1" w:rsidRPr="003E0032" w:rsidRDefault="009843A1" w:rsidP="00EF5DC1">
            <w:pPr>
              <w:rPr>
                <w:lang w:val="el-GR"/>
              </w:rPr>
            </w:pPr>
            <w:r>
              <w:t>Int</w:t>
            </w:r>
          </w:p>
        </w:tc>
        <w:tc>
          <w:tcPr>
            <w:tcW w:w="1591" w:type="dxa"/>
          </w:tcPr>
          <w:p w:rsidR="009843A1" w:rsidRPr="003E0032" w:rsidRDefault="009843A1" w:rsidP="00EF5DC1">
            <w:pPr>
              <w:rPr>
                <w:lang w:val="el-GR"/>
              </w:rPr>
            </w:pPr>
            <w:r w:rsidRPr="003E0032">
              <w:rPr>
                <w:lang w:val="el-GR"/>
              </w:rPr>
              <w:t>5</w:t>
            </w:r>
          </w:p>
        </w:tc>
        <w:tc>
          <w:tcPr>
            <w:tcW w:w="3116" w:type="dxa"/>
          </w:tcPr>
          <w:p w:rsidR="009843A1" w:rsidRDefault="009843A1" w:rsidP="00EF5DC1">
            <w:pPr>
              <w:rPr>
                <w:lang w:val="el-GR"/>
              </w:rPr>
            </w:pPr>
          </w:p>
        </w:tc>
      </w:tr>
      <w:tr w:rsidR="009843A1" w:rsidRPr="003E0032" w:rsidTr="00EF5DC1">
        <w:trPr>
          <w:trHeight w:val="1277"/>
        </w:trPr>
        <w:tc>
          <w:tcPr>
            <w:tcW w:w="2114" w:type="dxa"/>
          </w:tcPr>
          <w:p w:rsidR="009843A1" w:rsidRPr="009843A1" w:rsidRDefault="009843A1" w:rsidP="00EF5DC1">
            <w:pPr>
              <w:rPr>
                <w:lang w:val="el-GR"/>
              </w:rPr>
            </w:pPr>
            <w:r>
              <w:rPr>
                <w:lang w:val="el-GR"/>
              </w:rPr>
              <w:t>Αριθμός λογαριασμού εγγραφής</w:t>
            </w:r>
          </w:p>
        </w:tc>
        <w:tc>
          <w:tcPr>
            <w:tcW w:w="1963" w:type="dxa"/>
          </w:tcPr>
          <w:p w:rsidR="009843A1" w:rsidRPr="003E0032" w:rsidRDefault="009843A1" w:rsidP="00EF5DC1">
            <w:pPr>
              <w:rPr>
                <w:lang w:val="el-GR"/>
              </w:rPr>
            </w:pPr>
            <w:r>
              <w:t>Int</w:t>
            </w:r>
          </w:p>
        </w:tc>
        <w:tc>
          <w:tcPr>
            <w:tcW w:w="1591" w:type="dxa"/>
          </w:tcPr>
          <w:p w:rsidR="009843A1" w:rsidRPr="003E0032" w:rsidRDefault="009843A1" w:rsidP="00EF5DC1">
            <w:pPr>
              <w:rPr>
                <w:lang w:val="el-GR"/>
              </w:rPr>
            </w:pPr>
            <w:r w:rsidRPr="003E0032">
              <w:rPr>
                <w:lang w:val="el-GR"/>
              </w:rPr>
              <w:t>5</w:t>
            </w:r>
          </w:p>
        </w:tc>
        <w:tc>
          <w:tcPr>
            <w:tcW w:w="3116" w:type="dxa"/>
          </w:tcPr>
          <w:p w:rsidR="009843A1" w:rsidRDefault="009843A1" w:rsidP="00EF5DC1">
            <w:pPr>
              <w:rPr>
                <w:lang w:val="el-GR"/>
              </w:rPr>
            </w:pPr>
          </w:p>
        </w:tc>
      </w:tr>
      <w:tr w:rsidR="009843A1" w:rsidRPr="003E0032" w:rsidTr="00EF5DC1">
        <w:trPr>
          <w:trHeight w:val="766"/>
        </w:trPr>
        <w:tc>
          <w:tcPr>
            <w:tcW w:w="2114" w:type="dxa"/>
          </w:tcPr>
          <w:p w:rsidR="009843A1" w:rsidRPr="009843A1" w:rsidRDefault="009843A1" w:rsidP="00EF5DC1">
            <w:pPr>
              <w:rPr>
                <w:lang w:val="el-GR"/>
              </w:rPr>
            </w:pPr>
            <w:r>
              <w:t>Pin</w:t>
            </w:r>
            <w:r w:rsidRPr="003E0032">
              <w:rPr>
                <w:lang w:val="el-GR"/>
              </w:rPr>
              <w:t xml:space="preserve"> </w:t>
            </w:r>
            <w:r>
              <w:rPr>
                <w:lang w:val="el-GR"/>
              </w:rPr>
              <w:t>εγγραφής</w:t>
            </w:r>
          </w:p>
        </w:tc>
        <w:tc>
          <w:tcPr>
            <w:tcW w:w="1963" w:type="dxa"/>
          </w:tcPr>
          <w:p w:rsidR="009843A1" w:rsidRPr="003E0032" w:rsidRDefault="009843A1" w:rsidP="00EF5DC1">
            <w:pPr>
              <w:rPr>
                <w:lang w:val="el-GR"/>
              </w:rPr>
            </w:pPr>
            <w:r>
              <w:t>Int</w:t>
            </w:r>
          </w:p>
        </w:tc>
        <w:tc>
          <w:tcPr>
            <w:tcW w:w="1591" w:type="dxa"/>
          </w:tcPr>
          <w:p w:rsidR="009843A1" w:rsidRPr="003E0032" w:rsidRDefault="009843A1" w:rsidP="00EF5DC1">
            <w:pPr>
              <w:rPr>
                <w:lang w:val="el-GR"/>
              </w:rPr>
            </w:pPr>
            <w:r w:rsidRPr="003E0032">
              <w:rPr>
                <w:lang w:val="el-GR"/>
              </w:rPr>
              <w:t>5</w:t>
            </w:r>
          </w:p>
        </w:tc>
        <w:tc>
          <w:tcPr>
            <w:tcW w:w="3116" w:type="dxa"/>
          </w:tcPr>
          <w:p w:rsidR="009843A1" w:rsidRDefault="009843A1" w:rsidP="00EF5DC1">
            <w:pPr>
              <w:rPr>
                <w:lang w:val="el-GR"/>
              </w:rPr>
            </w:pPr>
          </w:p>
        </w:tc>
      </w:tr>
      <w:tr w:rsidR="009843A1" w:rsidTr="00EF5DC1">
        <w:trPr>
          <w:trHeight w:val="2067"/>
        </w:trPr>
        <w:tc>
          <w:tcPr>
            <w:tcW w:w="2114" w:type="dxa"/>
          </w:tcPr>
          <w:p w:rsidR="009843A1" w:rsidRPr="009843A1" w:rsidRDefault="009843A1" w:rsidP="00EF5DC1">
            <w:pPr>
              <w:rPr>
                <w:lang w:val="el-GR"/>
              </w:rPr>
            </w:pPr>
            <w:r>
              <w:rPr>
                <w:lang w:val="el-GR"/>
              </w:rPr>
              <w:t>έγκυρο</w:t>
            </w:r>
          </w:p>
        </w:tc>
        <w:tc>
          <w:tcPr>
            <w:tcW w:w="1963" w:type="dxa"/>
          </w:tcPr>
          <w:p w:rsidR="009843A1" w:rsidRPr="003E0032" w:rsidRDefault="009843A1" w:rsidP="00EF5DC1">
            <w:pPr>
              <w:rPr>
                <w:lang w:val="el-GR"/>
              </w:rPr>
            </w:pPr>
          </w:p>
        </w:tc>
        <w:tc>
          <w:tcPr>
            <w:tcW w:w="1591" w:type="dxa"/>
          </w:tcPr>
          <w:p w:rsidR="009843A1" w:rsidRPr="003E0032" w:rsidRDefault="009843A1" w:rsidP="00EF5DC1">
            <w:pPr>
              <w:rPr>
                <w:lang w:val="el-GR"/>
              </w:rPr>
            </w:pPr>
          </w:p>
        </w:tc>
        <w:tc>
          <w:tcPr>
            <w:tcW w:w="3116" w:type="dxa"/>
          </w:tcPr>
          <w:p w:rsidR="009843A1" w:rsidRDefault="009843A1" w:rsidP="00EF5DC1">
            <w:pPr>
              <w:rPr>
                <w:lang w:val="el-GR"/>
              </w:rPr>
            </w:pPr>
            <w:r>
              <w:rPr>
                <w:lang w:val="el-GR"/>
              </w:rPr>
              <w:t>Αριθμός λογαριασμού σύνδεσης=Αριθμός λογαριασμού εγγραφής</w:t>
            </w:r>
          </w:p>
          <w:p w:rsidR="009843A1" w:rsidRDefault="009843A1" w:rsidP="00EF5DC1">
            <w:pPr>
              <w:rPr>
                <w:lang w:val="el-GR"/>
              </w:rPr>
            </w:pPr>
            <w:r>
              <w:rPr>
                <w:lang w:val="el-GR"/>
              </w:rPr>
              <w:t>+</w:t>
            </w:r>
          </w:p>
          <w:p w:rsidR="009843A1" w:rsidRPr="009843A1" w:rsidRDefault="009843A1" w:rsidP="00EF5DC1">
            <w:pPr>
              <w:rPr>
                <w:lang w:val="el-GR"/>
              </w:rPr>
            </w:pPr>
            <w:r>
              <w:t xml:space="preserve">Pin </w:t>
            </w:r>
            <w:r>
              <w:rPr>
                <w:lang w:val="el-GR"/>
              </w:rPr>
              <w:t>σύνδεσης=</w:t>
            </w:r>
            <w:r>
              <w:t xml:space="preserve">Pin </w:t>
            </w:r>
            <w:r>
              <w:rPr>
                <w:lang w:val="el-GR"/>
              </w:rPr>
              <w:t>εγγραφής</w:t>
            </w:r>
          </w:p>
        </w:tc>
      </w:tr>
      <w:tr w:rsidR="009843A1" w:rsidTr="00EF5DC1">
        <w:trPr>
          <w:trHeight w:val="1033"/>
        </w:trPr>
        <w:tc>
          <w:tcPr>
            <w:tcW w:w="2114" w:type="dxa"/>
          </w:tcPr>
          <w:p w:rsidR="009843A1" w:rsidRDefault="009843A1" w:rsidP="00EF5DC1">
            <w:pPr>
              <w:rPr>
                <w:lang w:val="el-GR"/>
              </w:rPr>
            </w:pPr>
            <w:r>
              <w:rPr>
                <w:lang w:val="el-GR"/>
              </w:rPr>
              <w:t>Επιλογή κατάθεσης</w:t>
            </w:r>
          </w:p>
        </w:tc>
        <w:tc>
          <w:tcPr>
            <w:tcW w:w="1963" w:type="dxa"/>
          </w:tcPr>
          <w:p w:rsidR="009843A1" w:rsidRDefault="009843A1" w:rsidP="00EF5DC1"/>
        </w:tc>
        <w:tc>
          <w:tcPr>
            <w:tcW w:w="1591" w:type="dxa"/>
          </w:tcPr>
          <w:p w:rsidR="009843A1" w:rsidRDefault="009843A1" w:rsidP="00EF5DC1"/>
        </w:tc>
        <w:tc>
          <w:tcPr>
            <w:tcW w:w="3116" w:type="dxa"/>
          </w:tcPr>
          <w:p w:rsidR="009843A1" w:rsidRDefault="009843A1" w:rsidP="00EF5DC1">
            <w:pPr>
              <w:rPr>
                <w:lang w:val="el-GR"/>
              </w:rPr>
            </w:pPr>
            <w:r>
              <w:rPr>
                <w:lang w:val="el-GR"/>
              </w:rPr>
              <w:t xml:space="preserve">1-20 2-40 3-60 4-100 5-200 </w:t>
            </w:r>
          </w:p>
          <w:p w:rsidR="009843A1" w:rsidRDefault="009843A1" w:rsidP="00EF5DC1">
            <w:pPr>
              <w:rPr>
                <w:lang w:val="el-GR"/>
              </w:rPr>
            </w:pPr>
            <w:r>
              <w:rPr>
                <w:lang w:val="el-GR"/>
              </w:rPr>
              <w:t>6-Ακύρωση συναλλαγής</w:t>
            </w:r>
          </w:p>
        </w:tc>
      </w:tr>
      <w:tr w:rsidR="009843A1" w:rsidTr="00EF5DC1">
        <w:trPr>
          <w:trHeight w:val="1382"/>
        </w:trPr>
        <w:tc>
          <w:tcPr>
            <w:tcW w:w="2114" w:type="dxa"/>
          </w:tcPr>
          <w:p w:rsidR="009843A1" w:rsidRDefault="009843A1" w:rsidP="00EF5DC1">
            <w:pPr>
              <w:rPr>
                <w:lang w:val="el-GR"/>
              </w:rPr>
            </w:pPr>
            <w:r>
              <w:rPr>
                <w:lang w:val="el-GR"/>
              </w:rPr>
              <w:t>Ποσό κατάθεσης</w:t>
            </w:r>
          </w:p>
        </w:tc>
        <w:tc>
          <w:tcPr>
            <w:tcW w:w="1963" w:type="dxa"/>
          </w:tcPr>
          <w:p w:rsidR="009843A1" w:rsidRDefault="009843A1" w:rsidP="00EF5DC1">
            <w:r>
              <w:t>double</w:t>
            </w:r>
          </w:p>
        </w:tc>
        <w:tc>
          <w:tcPr>
            <w:tcW w:w="1591" w:type="dxa"/>
          </w:tcPr>
          <w:p w:rsidR="009843A1" w:rsidRDefault="009843A1" w:rsidP="00EF5DC1"/>
        </w:tc>
        <w:tc>
          <w:tcPr>
            <w:tcW w:w="3116" w:type="dxa"/>
          </w:tcPr>
          <w:p w:rsidR="009843A1" w:rsidRDefault="009843A1" w:rsidP="00EF5DC1">
            <w:pPr>
              <w:rPr>
                <w:lang w:val="el-GR"/>
              </w:rPr>
            </w:pPr>
          </w:p>
        </w:tc>
      </w:tr>
      <w:tr w:rsidR="009843A1" w:rsidTr="00EF5DC1">
        <w:trPr>
          <w:trHeight w:val="836"/>
        </w:trPr>
        <w:tc>
          <w:tcPr>
            <w:tcW w:w="2114" w:type="dxa"/>
          </w:tcPr>
          <w:p w:rsidR="009843A1" w:rsidRDefault="009843A1" w:rsidP="00EF5DC1">
            <w:pPr>
              <w:rPr>
                <w:lang w:val="el-GR"/>
              </w:rPr>
            </w:pPr>
            <w:r>
              <w:rPr>
                <w:lang w:val="el-GR"/>
              </w:rPr>
              <w:t>Ποσό ανάληψης</w:t>
            </w:r>
          </w:p>
        </w:tc>
        <w:tc>
          <w:tcPr>
            <w:tcW w:w="1963" w:type="dxa"/>
          </w:tcPr>
          <w:p w:rsidR="009843A1" w:rsidRPr="009843A1" w:rsidRDefault="009843A1" w:rsidP="00EF5DC1">
            <w:r>
              <w:t>Double</w:t>
            </w:r>
          </w:p>
        </w:tc>
        <w:tc>
          <w:tcPr>
            <w:tcW w:w="1591" w:type="dxa"/>
          </w:tcPr>
          <w:p w:rsidR="009843A1" w:rsidRDefault="009843A1" w:rsidP="00EF5DC1">
            <w:pPr>
              <w:rPr>
                <w:lang w:val="el-GR"/>
              </w:rPr>
            </w:pPr>
          </w:p>
        </w:tc>
        <w:tc>
          <w:tcPr>
            <w:tcW w:w="3116" w:type="dxa"/>
          </w:tcPr>
          <w:p w:rsidR="009843A1" w:rsidRDefault="009843A1" w:rsidP="00EF5DC1">
            <w:pPr>
              <w:rPr>
                <w:lang w:val="el-GR"/>
              </w:rPr>
            </w:pPr>
          </w:p>
        </w:tc>
      </w:tr>
      <w:tr w:rsidR="009843A1" w:rsidRPr="008C1F3F" w:rsidTr="00EF5DC1">
        <w:trPr>
          <w:trHeight w:val="1730"/>
        </w:trPr>
        <w:tc>
          <w:tcPr>
            <w:tcW w:w="2114" w:type="dxa"/>
          </w:tcPr>
          <w:p w:rsidR="009843A1" w:rsidRPr="009843A1" w:rsidRDefault="009843A1" w:rsidP="00EF5DC1">
            <w:pPr>
              <w:rPr>
                <w:lang w:val="el-GR"/>
              </w:rPr>
            </w:pPr>
            <w:r>
              <w:rPr>
                <w:lang w:val="el-GR"/>
              </w:rPr>
              <w:t>Λογαριασμός</w:t>
            </w:r>
          </w:p>
        </w:tc>
        <w:tc>
          <w:tcPr>
            <w:tcW w:w="1963" w:type="dxa"/>
          </w:tcPr>
          <w:p w:rsidR="009843A1" w:rsidRDefault="009843A1" w:rsidP="00EF5DC1"/>
        </w:tc>
        <w:tc>
          <w:tcPr>
            <w:tcW w:w="1591" w:type="dxa"/>
          </w:tcPr>
          <w:p w:rsidR="009843A1" w:rsidRDefault="009843A1" w:rsidP="00EF5DC1">
            <w:pPr>
              <w:rPr>
                <w:lang w:val="el-GR"/>
              </w:rPr>
            </w:pPr>
          </w:p>
        </w:tc>
        <w:tc>
          <w:tcPr>
            <w:tcW w:w="3116" w:type="dxa"/>
          </w:tcPr>
          <w:p w:rsidR="009843A1" w:rsidRDefault="009843A1" w:rsidP="00EF5DC1">
            <w:pPr>
              <w:rPr>
                <w:lang w:val="el-GR"/>
              </w:rPr>
            </w:pPr>
            <w:r>
              <w:rPr>
                <w:lang w:val="el-GR"/>
              </w:rPr>
              <w:t>Αριθμός λογαριασμού</w:t>
            </w:r>
          </w:p>
          <w:p w:rsidR="009843A1" w:rsidRDefault="009843A1" w:rsidP="00EF5DC1">
            <w:pPr>
              <w:rPr>
                <w:lang w:val="el-GR"/>
              </w:rPr>
            </w:pPr>
            <w:r>
              <w:rPr>
                <w:lang w:val="el-GR"/>
              </w:rPr>
              <w:t>+ Διαθέσιμο υπόλοιπο</w:t>
            </w:r>
          </w:p>
          <w:p w:rsidR="009843A1" w:rsidRDefault="009843A1" w:rsidP="00EF5DC1">
            <w:pPr>
              <w:rPr>
                <w:lang w:val="el-GR"/>
              </w:rPr>
            </w:pPr>
            <w:r>
              <w:rPr>
                <w:lang w:val="el-GR"/>
              </w:rPr>
              <w:t>+Συνολικό υπόλοιπο</w:t>
            </w:r>
          </w:p>
        </w:tc>
      </w:tr>
      <w:tr w:rsidR="009843A1" w:rsidTr="00EF5DC1">
        <w:trPr>
          <w:trHeight w:val="1056"/>
        </w:trPr>
        <w:tc>
          <w:tcPr>
            <w:tcW w:w="2114" w:type="dxa"/>
          </w:tcPr>
          <w:p w:rsidR="009843A1" w:rsidRDefault="009843A1" w:rsidP="00EF5DC1">
            <w:pPr>
              <w:rPr>
                <w:lang w:val="el-GR"/>
              </w:rPr>
            </w:pPr>
            <w:r>
              <w:rPr>
                <w:lang w:val="el-GR"/>
              </w:rPr>
              <w:t>Αριθμός λογαριασμού</w:t>
            </w:r>
          </w:p>
        </w:tc>
        <w:tc>
          <w:tcPr>
            <w:tcW w:w="1963" w:type="dxa"/>
          </w:tcPr>
          <w:p w:rsidR="009843A1" w:rsidRDefault="009843A1" w:rsidP="00EF5DC1">
            <w:r>
              <w:t>Int</w:t>
            </w:r>
          </w:p>
        </w:tc>
        <w:tc>
          <w:tcPr>
            <w:tcW w:w="1591" w:type="dxa"/>
          </w:tcPr>
          <w:p w:rsidR="009843A1" w:rsidRPr="009843A1" w:rsidRDefault="009843A1" w:rsidP="00EF5DC1">
            <w:r>
              <w:t>5</w:t>
            </w:r>
          </w:p>
        </w:tc>
        <w:tc>
          <w:tcPr>
            <w:tcW w:w="3116" w:type="dxa"/>
          </w:tcPr>
          <w:p w:rsidR="009843A1" w:rsidRDefault="009843A1" w:rsidP="00EF5DC1">
            <w:pPr>
              <w:rPr>
                <w:lang w:val="el-GR"/>
              </w:rPr>
            </w:pPr>
          </w:p>
        </w:tc>
      </w:tr>
      <w:tr w:rsidR="002934CA" w:rsidTr="00EF5DC1">
        <w:trPr>
          <w:trHeight w:val="952"/>
        </w:trPr>
        <w:tc>
          <w:tcPr>
            <w:tcW w:w="2114" w:type="dxa"/>
          </w:tcPr>
          <w:p w:rsidR="002934CA" w:rsidRDefault="002934CA" w:rsidP="00EF5DC1">
            <w:pPr>
              <w:rPr>
                <w:lang w:val="el-GR"/>
              </w:rPr>
            </w:pPr>
            <w:r>
              <w:rPr>
                <w:lang w:val="el-GR"/>
              </w:rPr>
              <w:t>Διαθέσιμο υπόλοιπο</w:t>
            </w:r>
          </w:p>
        </w:tc>
        <w:tc>
          <w:tcPr>
            <w:tcW w:w="1963" w:type="dxa"/>
          </w:tcPr>
          <w:p w:rsidR="002934CA" w:rsidRPr="002934CA" w:rsidRDefault="002934CA" w:rsidP="00EF5DC1">
            <w:r>
              <w:t>double</w:t>
            </w:r>
          </w:p>
        </w:tc>
        <w:tc>
          <w:tcPr>
            <w:tcW w:w="1591" w:type="dxa"/>
          </w:tcPr>
          <w:p w:rsidR="002934CA" w:rsidRDefault="002934CA" w:rsidP="00EF5DC1"/>
        </w:tc>
        <w:tc>
          <w:tcPr>
            <w:tcW w:w="3116" w:type="dxa"/>
          </w:tcPr>
          <w:p w:rsidR="002934CA" w:rsidRDefault="002934CA" w:rsidP="00EF5DC1">
            <w:pPr>
              <w:rPr>
                <w:lang w:val="el-GR"/>
              </w:rPr>
            </w:pPr>
          </w:p>
        </w:tc>
      </w:tr>
      <w:tr w:rsidR="00EF5DC1" w:rsidTr="00EF5DC1">
        <w:trPr>
          <w:trHeight w:val="1405"/>
        </w:trPr>
        <w:tc>
          <w:tcPr>
            <w:tcW w:w="2114" w:type="dxa"/>
          </w:tcPr>
          <w:p w:rsidR="00EF5DC1" w:rsidRPr="00EF5DC1" w:rsidRDefault="00EF5DC1" w:rsidP="00EF5DC1">
            <w:pPr>
              <w:ind w:left="-5"/>
              <w:rPr>
                <w:lang w:val="el-GR"/>
              </w:rPr>
            </w:pPr>
            <w:r>
              <w:br w:type="page"/>
            </w:r>
            <w:r>
              <w:rPr>
                <w:lang w:val="el-GR"/>
              </w:rPr>
              <w:t>Συνολικό υπόλοιπο</w:t>
            </w:r>
          </w:p>
        </w:tc>
        <w:tc>
          <w:tcPr>
            <w:tcW w:w="1963" w:type="dxa"/>
          </w:tcPr>
          <w:p w:rsidR="00EF5DC1" w:rsidRDefault="00EF5DC1" w:rsidP="00EF5DC1">
            <w:r>
              <w:t>double</w:t>
            </w:r>
          </w:p>
        </w:tc>
        <w:tc>
          <w:tcPr>
            <w:tcW w:w="1591" w:type="dxa"/>
          </w:tcPr>
          <w:p w:rsidR="00EF5DC1" w:rsidRDefault="00EF5DC1" w:rsidP="00EF5DC1"/>
        </w:tc>
        <w:tc>
          <w:tcPr>
            <w:tcW w:w="3116" w:type="dxa"/>
          </w:tcPr>
          <w:p w:rsidR="00EF5DC1" w:rsidRDefault="00EF5DC1" w:rsidP="00EF5DC1"/>
        </w:tc>
      </w:tr>
      <w:tr w:rsidR="00EF5DC1" w:rsidRPr="00F20B2E" w:rsidTr="00EF5DC1">
        <w:trPr>
          <w:trHeight w:val="1684"/>
        </w:trPr>
        <w:tc>
          <w:tcPr>
            <w:tcW w:w="2114" w:type="dxa"/>
          </w:tcPr>
          <w:p w:rsidR="00EF5DC1" w:rsidRPr="00F20B2E" w:rsidRDefault="00F20B2E" w:rsidP="00EF5DC1">
            <w:pPr>
              <w:ind w:left="-5"/>
              <w:rPr>
                <w:lang w:val="el-GR"/>
              </w:rPr>
            </w:pPr>
            <w:r>
              <w:rPr>
                <w:lang w:val="el-GR"/>
              </w:rPr>
              <w:t>Φάκελος χρημάτων</w:t>
            </w:r>
          </w:p>
        </w:tc>
        <w:tc>
          <w:tcPr>
            <w:tcW w:w="1963" w:type="dxa"/>
          </w:tcPr>
          <w:p w:rsidR="00EF5DC1" w:rsidRPr="00F20B2E" w:rsidRDefault="00F20B2E" w:rsidP="00EF5DC1">
            <w:pPr>
              <w:ind w:left="-5"/>
            </w:pPr>
            <w:r>
              <w:t>double</w:t>
            </w:r>
          </w:p>
        </w:tc>
        <w:tc>
          <w:tcPr>
            <w:tcW w:w="1591" w:type="dxa"/>
          </w:tcPr>
          <w:p w:rsidR="00EF5DC1" w:rsidRDefault="00EF5DC1" w:rsidP="00EF5DC1">
            <w:pPr>
              <w:ind w:left="-5"/>
            </w:pPr>
          </w:p>
        </w:tc>
        <w:tc>
          <w:tcPr>
            <w:tcW w:w="3116" w:type="dxa"/>
          </w:tcPr>
          <w:p w:rsidR="00EF5DC1" w:rsidRPr="00F20B2E" w:rsidRDefault="00F20B2E" w:rsidP="00F20B2E">
            <w:pPr>
              <w:ind w:left="-5"/>
              <w:rPr>
                <w:lang w:val="el-GR"/>
              </w:rPr>
            </w:pPr>
            <w:r>
              <w:rPr>
                <w:lang w:val="el-GR"/>
              </w:rPr>
              <w:t>Στην πρόχειρη υλοποιήση του λογισμικού μας,ο φάκελος χρημάτων θα αντιστοιχεί στο ποσό είσοδου που εισάγει ο χρήστης από το πληκτρολόγιο στην αρχή της λειτουργικής απαίτησης κατάθεση!!!!!!</w:t>
            </w:r>
          </w:p>
        </w:tc>
      </w:tr>
    </w:tbl>
    <w:p w:rsidR="00EA3195" w:rsidRDefault="00EA3195" w:rsidP="00EA3195">
      <w:pPr>
        <w:pStyle w:val="Heading1"/>
        <w:rPr>
          <w:lang w:val="el-GR"/>
        </w:rPr>
      </w:pPr>
      <w:r>
        <w:rPr>
          <w:lang w:val="el-GR"/>
        </w:rPr>
        <w:t>ΠΕΡΙΠΤΩΣΕΙΣ ΧΡΗΣΗΣ</w:t>
      </w:r>
    </w:p>
    <w:p w:rsidR="00EA3195" w:rsidRDefault="00EA3195" w:rsidP="00EA3195">
      <w:pPr>
        <w:pStyle w:val="Heading1"/>
        <w:rPr>
          <w:lang w:val="el-GR"/>
        </w:rPr>
      </w:pPr>
    </w:p>
    <w:p w:rsidR="00EA3195" w:rsidRDefault="00EA3195" w:rsidP="00EA3195">
      <w:pPr>
        <w:pStyle w:val="Heading3"/>
        <w:rPr>
          <w:lang w:val="el-GR"/>
        </w:rPr>
      </w:pPr>
      <w:r>
        <w:rPr>
          <w:lang w:val="el-GR"/>
        </w:rPr>
        <w:t>ΠΕΡΙΠΤΩΣΗ ΧΡΗΣΗΣ ΑΝΑΛΗΨΗ</w:t>
      </w:r>
    </w:p>
    <w:p w:rsidR="00EA3195" w:rsidRDefault="00EA3195" w:rsidP="00EA3195">
      <w:pPr>
        <w:pStyle w:val="Heading3"/>
        <w:rPr>
          <w:lang w:val="el-GR"/>
        </w:rPr>
      </w:pPr>
    </w:p>
    <w:p w:rsidR="00EA3195" w:rsidRDefault="00EA3195" w:rsidP="00EA3195">
      <w:pPr>
        <w:rPr>
          <w:lang w:val="el-GR"/>
        </w:rPr>
      </w:pPr>
      <w:r>
        <w:rPr>
          <w:lang w:val="el-GR"/>
        </w:rPr>
        <w:t>ΤΑΥΤΟΤΗΤΑ:</w:t>
      </w:r>
      <w:r>
        <w:t>uc</w:t>
      </w:r>
      <w:r w:rsidRPr="00EA3195">
        <w:rPr>
          <w:lang w:val="el-GR"/>
        </w:rPr>
        <w:t>.</w:t>
      </w:r>
      <w:r>
        <w:rPr>
          <w:lang w:val="el-GR"/>
        </w:rPr>
        <w:t>συναλλαγές.ανάληψη</w:t>
      </w:r>
    </w:p>
    <w:p w:rsidR="00EA3195" w:rsidRDefault="00EA3195" w:rsidP="00EA3195">
      <w:pPr>
        <w:rPr>
          <w:lang w:val="el-GR"/>
        </w:rPr>
      </w:pPr>
      <w:r>
        <w:rPr>
          <w:lang w:val="el-GR"/>
        </w:rPr>
        <w:t>ΔΡΑΣΤΗΣ:Πελάτης</w:t>
      </w:r>
    </w:p>
    <w:p w:rsidR="00EA3195" w:rsidRDefault="00EA3195" w:rsidP="00EA3195">
      <w:pPr>
        <w:rPr>
          <w:lang w:val="el-GR"/>
        </w:rPr>
      </w:pPr>
      <w:r>
        <w:rPr>
          <w:lang w:val="el-GR"/>
        </w:rPr>
        <w:t>ΕΝΑΥΣΜΑ(</w:t>
      </w:r>
      <w:r>
        <w:t>triggered</w:t>
      </w:r>
      <w:r>
        <w:rPr>
          <w:lang w:val="el-GR"/>
        </w:rPr>
        <w:t>)</w:t>
      </w:r>
      <w:r w:rsidRPr="00EA3195">
        <w:rPr>
          <w:lang w:val="el-GR"/>
        </w:rPr>
        <w:t>:</w:t>
      </w:r>
      <w:r>
        <w:rPr>
          <w:lang w:val="el-GR"/>
        </w:rPr>
        <w:t>Ο συνδεδεμένους πελάτης έχει επιλέξει την επιλογή(2) επιλογή ανάληψης από τις επιλογές του κύριου μενού.</w:t>
      </w:r>
    </w:p>
    <w:p w:rsidR="00EA3195" w:rsidRDefault="00EA3195" w:rsidP="00EA3195">
      <w:pPr>
        <w:rPr>
          <w:lang w:val="el-GR"/>
        </w:rPr>
      </w:pPr>
      <w:r>
        <w:rPr>
          <w:lang w:val="el-GR"/>
        </w:rPr>
        <w:t>ΒΑΣΙΚΗ ΡΟΗ:</w:t>
      </w:r>
    </w:p>
    <w:p w:rsidR="00EA3195" w:rsidRDefault="00EA3195" w:rsidP="00EA3195">
      <w:pPr>
        <w:rPr>
          <w:lang w:val="el-GR"/>
        </w:rPr>
      </w:pPr>
      <w:r>
        <w:rPr>
          <w:lang w:val="el-GR"/>
        </w:rPr>
        <w:t>Α0:Η οθόνη εμφανίζει μήνυμα ‘Παρακαλώ επιλέξτε λογιαριασμό που θα χρησιμοποιήσετε</w:t>
      </w:r>
    </w:p>
    <w:p w:rsidR="000245B9" w:rsidRDefault="00EA3195" w:rsidP="00EA3195">
      <w:pPr>
        <w:rPr>
          <w:lang w:val="el-GR"/>
        </w:rPr>
      </w:pPr>
      <w:r>
        <w:rPr>
          <w:lang w:val="el-GR"/>
        </w:rPr>
        <w:t>*****</w:t>
      </w:r>
      <w:r>
        <w:t>X-1   , ****Y-2</w:t>
      </w:r>
      <w:r w:rsidR="000245B9">
        <w:t>, ****Z-3</w:t>
      </w:r>
      <w:r>
        <w:rPr>
          <w:lang w:val="el-GR"/>
        </w:rPr>
        <w:t>’</w:t>
      </w:r>
    </w:p>
    <w:p w:rsidR="000245B9" w:rsidRDefault="000245B9" w:rsidP="00EA3195">
      <w:pPr>
        <w:rPr>
          <w:lang w:val="el-GR"/>
        </w:rPr>
      </w:pPr>
      <w:r w:rsidRPr="000245B9">
        <w:rPr>
          <w:lang w:val="el-GR"/>
        </w:rPr>
        <w:t xml:space="preserve">  </w:t>
      </w:r>
      <w:r>
        <w:t>A</w:t>
      </w:r>
      <w:r w:rsidRPr="000245B9">
        <w:rPr>
          <w:lang w:val="el-GR"/>
        </w:rPr>
        <w:t>1:</w:t>
      </w:r>
      <w:r>
        <w:t>O</w:t>
      </w:r>
      <w:r w:rsidRPr="000245B9">
        <w:rPr>
          <w:lang w:val="el-GR"/>
        </w:rPr>
        <w:t xml:space="preserve"> </w:t>
      </w:r>
      <w:r>
        <w:rPr>
          <w:lang w:val="el-GR"/>
        </w:rPr>
        <w:t>Πελάτης εισάγει την μέσω του πληκτρολογίου</w:t>
      </w:r>
    </w:p>
    <w:p w:rsidR="000245B9" w:rsidRDefault="000245B9" w:rsidP="00EA3195">
      <w:pPr>
        <w:rPr>
          <w:lang w:val="el-GR"/>
        </w:rPr>
      </w:pPr>
      <w:r>
        <w:rPr>
          <w:lang w:val="el-GR"/>
        </w:rPr>
        <w:t>Α2:Η οθόνη εμφανίζει μήνυμα ‘1-20$,2-40$,3-60$,4-100$,5-200$,6-Ακύρωση συναλλαγής</w:t>
      </w:r>
    </w:p>
    <w:p w:rsidR="000245B9" w:rsidRDefault="000245B9" w:rsidP="00EA3195">
      <w:pPr>
        <w:rPr>
          <w:lang w:val="el-GR"/>
        </w:rPr>
      </w:pPr>
      <w:r>
        <w:rPr>
          <w:lang w:val="el-GR"/>
        </w:rPr>
        <w:t>Παλακαλώ επιλέξτε ποσό ανάληψης:’</w:t>
      </w:r>
    </w:p>
    <w:p w:rsidR="000245B9" w:rsidRDefault="000245B9" w:rsidP="00EA3195">
      <w:pPr>
        <w:rPr>
          <w:lang w:val="el-GR"/>
        </w:rPr>
      </w:pPr>
      <w:r>
        <w:rPr>
          <w:lang w:val="el-GR"/>
        </w:rPr>
        <w:t xml:space="preserve">  Α2.1</w:t>
      </w:r>
      <w:r>
        <w:rPr>
          <w:vertAlign w:val="superscript"/>
          <w:lang w:val="el-GR"/>
        </w:rPr>
        <w:t xml:space="preserve">. </w:t>
      </w:r>
      <w:r>
        <w:rPr>
          <w:lang w:val="el-GR"/>
        </w:rPr>
        <w:t>Ο χρήστης εισάγει την επιλογή του από το πληκτρολόγιο.</w:t>
      </w:r>
    </w:p>
    <w:p w:rsidR="000245B9" w:rsidRDefault="000245B9" w:rsidP="00EA3195">
      <w:pPr>
        <w:rPr>
          <w:lang w:val="el-GR"/>
        </w:rPr>
      </w:pPr>
      <w:r>
        <w:rPr>
          <w:lang w:val="el-GR"/>
        </w:rPr>
        <w:t xml:space="preserve">    Α2.2.Το λογισμικό ελέγχει αν η επιλογή είναι έγκυρη και αν ναι,</w:t>
      </w:r>
    </w:p>
    <w:p w:rsidR="000245B9" w:rsidRDefault="000245B9" w:rsidP="00EA3195">
      <w:pPr>
        <w:rPr>
          <w:lang w:val="el-GR"/>
        </w:rPr>
      </w:pPr>
      <w:r>
        <w:rPr>
          <w:lang w:val="el-GR"/>
        </w:rPr>
        <w:t xml:space="preserve">      Α2.3.Το λογισμικό ελέγχει αν το υπόλοιπο λογαριασμού είναι μεγαλύτερο του ποσού ανάληψης </w:t>
      </w:r>
      <w:r w:rsidR="00EF5DC1">
        <w:rPr>
          <w:lang w:val="el-GR"/>
        </w:rPr>
        <w:t xml:space="preserve">του συνδεδεμένου λογαριασμού </w:t>
      </w:r>
      <w:r>
        <w:rPr>
          <w:lang w:val="el-GR"/>
        </w:rPr>
        <w:t>και αν ναι,</w:t>
      </w:r>
    </w:p>
    <w:p w:rsidR="00EF5DC1" w:rsidRDefault="000245B9" w:rsidP="00EA3195">
      <w:pPr>
        <w:rPr>
          <w:lang w:val="el-GR"/>
        </w:rPr>
      </w:pPr>
      <w:r>
        <w:rPr>
          <w:lang w:val="el-GR"/>
        </w:rPr>
        <w:t xml:space="preserve">       Α2.4.Το λογισμικό ελέγχει αν το διαθέσιμο υπόλοιπο του κουτιού μετρητών είναι μ</w:t>
      </w:r>
      <w:r w:rsidR="00EF5DC1">
        <w:rPr>
          <w:lang w:val="el-GR"/>
        </w:rPr>
        <w:t>εγαλύτερο του ποσού ανάληψης</w:t>
      </w:r>
      <w:r>
        <w:rPr>
          <w:lang w:val="el-GR"/>
        </w:rPr>
        <w:t xml:space="preserve"> </w:t>
      </w:r>
      <w:r w:rsidR="00EF5DC1">
        <w:rPr>
          <w:lang w:val="el-GR"/>
        </w:rPr>
        <w:t>του συνδεδεμένου λογαριασμου και αν ναι,</w:t>
      </w:r>
    </w:p>
    <w:p w:rsidR="00EF5DC1" w:rsidRDefault="00EF5DC1" w:rsidP="00EA3195">
      <w:pPr>
        <w:rPr>
          <w:lang w:val="el-GR"/>
        </w:rPr>
      </w:pPr>
      <w:r>
        <w:rPr>
          <w:lang w:val="el-GR"/>
        </w:rPr>
        <w:t xml:space="preserve">    Α3.Το λογισμικό αφαιρεί το ποσό ανάληψης από το συνολικό υπόλοιπο του συνδεδεμένου λογαριασμού.</w:t>
      </w:r>
    </w:p>
    <w:p w:rsidR="00EF5DC1" w:rsidRDefault="00EF5DC1" w:rsidP="00EA3195">
      <w:pPr>
        <w:rPr>
          <w:lang w:val="el-GR"/>
        </w:rPr>
      </w:pPr>
      <w:r>
        <w:rPr>
          <w:lang w:val="el-GR"/>
        </w:rPr>
        <w:t xml:space="preserve">   Α4.Το κουτί μετρητών δίνει το ποσό ανάληψης στον πελάτη.</w:t>
      </w:r>
    </w:p>
    <w:p w:rsidR="00EA3195" w:rsidRDefault="00EF5DC1" w:rsidP="00EA3195">
      <w:pPr>
        <w:rPr>
          <w:lang w:val="el-GR"/>
        </w:rPr>
      </w:pPr>
      <w:r>
        <w:rPr>
          <w:lang w:val="el-GR"/>
        </w:rPr>
        <w:t xml:space="preserve">   Α5.Η οθόνη εμφανίζει μήνυμα ‘Παρακαλώ πάρτε τα χρήματα σας</w:t>
      </w:r>
      <w:r w:rsidR="000245B9">
        <w:rPr>
          <w:lang w:val="el-GR"/>
        </w:rPr>
        <w:t xml:space="preserve"> </w:t>
      </w:r>
      <w:r>
        <w:rPr>
          <w:lang w:val="el-GR"/>
        </w:rPr>
        <w:t>‘</w:t>
      </w:r>
      <w:r w:rsidR="00EA3195" w:rsidRPr="00EA3195">
        <w:rPr>
          <w:lang w:val="el-GR"/>
        </w:rPr>
        <w:br w:type="page"/>
      </w:r>
    </w:p>
    <w:p w:rsidR="00792D3B" w:rsidRDefault="00792D3B" w:rsidP="00EA3195">
      <w:pPr>
        <w:rPr>
          <w:lang w:val="el-GR"/>
        </w:rPr>
      </w:pPr>
      <w:r>
        <w:rPr>
          <w:lang w:val="el-GR"/>
        </w:rPr>
        <w:t>ΕΝΑΛΛΑΚΤΙΚΕΣ ΡΟΕΣ:</w:t>
      </w:r>
    </w:p>
    <w:p w:rsidR="00792D3B" w:rsidRDefault="00792D3B" w:rsidP="00EA3195">
      <w:pPr>
        <w:rPr>
          <w:lang w:val="el-GR"/>
        </w:rPr>
      </w:pPr>
      <w:r>
        <w:rPr>
          <w:lang w:val="el-GR"/>
        </w:rPr>
        <w:t>Ε1:Στο βήμα Α2.2 αν ο χρήστης επιλέξει την επιλογή 6,το λογισμικό ακυρώνει την συναλλαγή και επιστρέφει στο κύριο μενού.</w:t>
      </w:r>
    </w:p>
    <w:p w:rsidR="00792D3B" w:rsidRDefault="00792D3B" w:rsidP="00EA3195">
      <w:pPr>
        <w:rPr>
          <w:lang w:val="el-GR"/>
        </w:rPr>
      </w:pPr>
      <w:r>
        <w:rPr>
          <w:lang w:val="el-GR"/>
        </w:rPr>
        <w:t>Ε2:Στο βήμα Α2.3. αν το υπόλοιπο του λογαριασμού είναι μικρότερο του ποσού ανάληψης,το λογισμικό εμφανίζει μήνυμα ‘Παρακαλώ εισάγεται μικρότερο ποσό ανάληψης’ και επιστρέφει στο βήμα Α0.</w:t>
      </w:r>
    </w:p>
    <w:p w:rsidR="00F668E0" w:rsidRPr="00792D3B" w:rsidRDefault="00792D3B" w:rsidP="00EA3195">
      <w:pPr>
        <w:rPr>
          <w:lang w:val="el-GR"/>
        </w:rPr>
      </w:pPr>
      <w:r>
        <w:rPr>
          <w:lang w:val="el-GR"/>
        </w:rPr>
        <w:t>Ε3.Στο βήμα Α</w:t>
      </w:r>
      <w:r w:rsidR="00F668E0">
        <w:rPr>
          <w:lang w:val="el-GR"/>
        </w:rPr>
        <w:t>2.4,αν το υπόλοιπο διαθέσιμων χαρτονομισμάτων του Ατμ είναι μικρότερο του ποσού ανάληψης,το λογισμικό εμφανίζει μήνυμα ‘Παρακαλώ εισάγεται μικρότερο ποσό ποσό ανάληψης’ και επιστρέφει στο βήμα Α0.</w:t>
      </w:r>
    </w:p>
    <w:p w:rsidR="00EA3195" w:rsidRDefault="00EF5DC1" w:rsidP="00EF5DC1">
      <w:pPr>
        <w:pStyle w:val="Heading1"/>
        <w:rPr>
          <w:lang w:val="el-GR"/>
        </w:rPr>
      </w:pPr>
      <w:r>
        <w:rPr>
          <w:lang w:val="el-GR"/>
        </w:rPr>
        <w:t>Διάγραμμα δραστηριοτήτων</w:t>
      </w:r>
      <w:r w:rsidR="00F668E0">
        <w:rPr>
          <w:lang w:val="el-GR"/>
        </w:rPr>
        <w:t xml:space="preserve"> Για περίπτωση χρήσης ΑΝΑΛΗΨΗ.</w:t>
      </w:r>
    </w:p>
    <w:p w:rsidR="004C1D55" w:rsidRDefault="004C1D55" w:rsidP="004C1D55">
      <w:pPr>
        <w:rPr>
          <w:lang w:val="el-GR"/>
        </w:rPr>
      </w:pPr>
      <w:r>
        <w:rPr>
          <w:noProof/>
        </w:rPr>
        <w:drawing>
          <wp:inline distT="0" distB="0" distL="0" distR="0">
            <wp:extent cx="5486400" cy="376821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Στιγμιότυπο οθόνης (330).png"/>
                    <pic:cNvPicPr/>
                  </pic:nvPicPr>
                  <pic:blipFill>
                    <a:blip r:embed="rId9">
                      <a:extLst>
                        <a:ext uri="{28A0092B-C50C-407E-A947-70E740481C1C}">
                          <a14:useLocalDpi xmlns:a14="http://schemas.microsoft.com/office/drawing/2010/main" val="0"/>
                        </a:ext>
                      </a:extLst>
                    </a:blip>
                    <a:stretch>
                      <a:fillRect/>
                    </a:stretch>
                  </pic:blipFill>
                  <pic:spPr>
                    <a:xfrm>
                      <a:off x="0" y="0"/>
                      <a:ext cx="5490759" cy="3771207"/>
                    </a:xfrm>
                    <a:prstGeom prst="rect">
                      <a:avLst/>
                    </a:prstGeom>
                  </pic:spPr>
                </pic:pic>
              </a:graphicData>
            </a:graphic>
          </wp:inline>
        </w:drawing>
      </w:r>
    </w:p>
    <w:p w:rsidR="004C1D55" w:rsidRPr="004C1D55" w:rsidRDefault="004C1D55" w:rsidP="004C1D55">
      <w:pPr>
        <w:rPr>
          <w:lang w:val="el-GR"/>
        </w:rPr>
      </w:pPr>
      <w:r>
        <w:rPr>
          <w:noProof/>
        </w:rPr>
        <w:drawing>
          <wp:inline distT="0" distB="0" distL="0" distR="0">
            <wp:extent cx="5921477" cy="37871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Στιγμιότυπο οθόνης (331).png"/>
                    <pic:cNvPicPr/>
                  </pic:nvPicPr>
                  <pic:blipFill>
                    <a:blip r:embed="rId10">
                      <a:extLst>
                        <a:ext uri="{28A0092B-C50C-407E-A947-70E740481C1C}">
                          <a14:useLocalDpi xmlns:a14="http://schemas.microsoft.com/office/drawing/2010/main" val="0"/>
                        </a:ext>
                      </a:extLst>
                    </a:blip>
                    <a:stretch>
                      <a:fillRect/>
                    </a:stretch>
                  </pic:blipFill>
                  <pic:spPr>
                    <a:xfrm>
                      <a:off x="0" y="0"/>
                      <a:ext cx="5925142" cy="3789484"/>
                    </a:xfrm>
                    <a:prstGeom prst="rect">
                      <a:avLst/>
                    </a:prstGeom>
                  </pic:spPr>
                </pic:pic>
              </a:graphicData>
            </a:graphic>
          </wp:inline>
        </w:drawing>
      </w:r>
    </w:p>
    <w:p w:rsidR="00D922D8" w:rsidRDefault="00D922D8" w:rsidP="00D922D8">
      <w:pPr>
        <w:rPr>
          <w:lang w:val="el-GR"/>
        </w:rPr>
      </w:pPr>
    </w:p>
    <w:p w:rsidR="004C1D55" w:rsidRDefault="004C1D55" w:rsidP="004C1D55">
      <w:pPr>
        <w:pStyle w:val="Heading4"/>
        <w:rPr>
          <w:i w:val="0"/>
          <w:lang w:val="el-GR"/>
        </w:rPr>
      </w:pPr>
      <w:r>
        <w:rPr>
          <w:i w:val="0"/>
          <w:lang w:val="el-GR"/>
        </w:rPr>
        <w:t>ΠΕΡΙΠΤΩΣΗ ΧΡΗΣΗΣ ΕΡΩΤΗΣΗ ΥΠΟΛΟΙΠΟΥ</w:t>
      </w:r>
    </w:p>
    <w:p w:rsidR="004C1D55" w:rsidRDefault="004C1D55" w:rsidP="004C1D55">
      <w:pPr>
        <w:rPr>
          <w:lang w:val="el-GR"/>
        </w:rPr>
      </w:pPr>
      <w:r>
        <w:rPr>
          <w:lang w:val="el-GR"/>
        </w:rPr>
        <w:t>ΤΑΥΤΟΤΗΤΑ:</w:t>
      </w:r>
      <w:r>
        <w:t>uc</w:t>
      </w:r>
      <w:r w:rsidRPr="004C1D55">
        <w:rPr>
          <w:lang w:val="el-GR"/>
        </w:rPr>
        <w:t>.</w:t>
      </w:r>
      <w:r>
        <w:rPr>
          <w:lang w:val="el-GR"/>
        </w:rPr>
        <w:t>συναλλαγές.ερώτηση υπολοίπου</w:t>
      </w:r>
    </w:p>
    <w:p w:rsidR="004C1D55" w:rsidRDefault="004C1D55" w:rsidP="004C1D55">
      <w:pPr>
        <w:rPr>
          <w:lang w:val="el-GR"/>
        </w:rPr>
      </w:pPr>
      <w:r>
        <w:rPr>
          <w:lang w:val="el-GR"/>
        </w:rPr>
        <w:t>ΔΡΑΣΤΗΣ:Πελάτης</w:t>
      </w:r>
    </w:p>
    <w:p w:rsidR="004C1D55" w:rsidRDefault="004C1D55" w:rsidP="004C1D55">
      <w:pPr>
        <w:rPr>
          <w:lang w:val="el-GR"/>
        </w:rPr>
      </w:pPr>
      <w:r>
        <w:rPr>
          <w:lang w:val="el-GR"/>
        </w:rPr>
        <w:t>ΕΝΑΥΣΜΑ(</w:t>
      </w:r>
      <w:r>
        <w:t>TRIGGERED</w:t>
      </w:r>
      <w:r>
        <w:rPr>
          <w:lang w:val="el-GR"/>
        </w:rPr>
        <w:t>)</w:t>
      </w:r>
      <w:r w:rsidRPr="004C1D55">
        <w:rPr>
          <w:lang w:val="el-GR"/>
        </w:rPr>
        <w:t>:</w:t>
      </w:r>
      <w:r>
        <w:rPr>
          <w:lang w:val="el-GR"/>
        </w:rPr>
        <w:t>Ο συνδεδεμένος πελάτης έχει επιλέξει την επιλογή ανάληψης(2) από τις επιλογές του κύριου μενού.</w:t>
      </w:r>
    </w:p>
    <w:p w:rsidR="004C1D55" w:rsidRDefault="004C1D55" w:rsidP="004C1D55">
      <w:pPr>
        <w:rPr>
          <w:lang w:val="el-GR"/>
        </w:rPr>
      </w:pPr>
      <w:r>
        <w:rPr>
          <w:lang w:val="el-GR"/>
        </w:rPr>
        <w:t xml:space="preserve">Α0.Η οθόνη εμφανίζει μήνυμα παρακαλώ </w:t>
      </w:r>
      <w:r w:rsidR="00D73EF9">
        <w:rPr>
          <w:lang w:val="el-GR"/>
        </w:rPr>
        <w:t>‘</w:t>
      </w:r>
      <w:r>
        <w:rPr>
          <w:lang w:val="el-GR"/>
        </w:rPr>
        <w:t>επιλέξτε αριθμό λογαριασμού για να σύνεχισετε</w:t>
      </w:r>
      <w:r w:rsidR="00D73EF9">
        <w:rPr>
          <w:lang w:val="el-GR"/>
        </w:rPr>
        <w:t>’</w:t>
      </w:r>
    </w:p>
    <w:p w:rsidR="00D73EF9" w:rsidRDefault="00D73EF9" w:rsidP="004C1D55">
      <w:pPr>
        <w:rPr>
          <w:lang w:val="el-GR"/>
        </w:rPr>
      </w:pPr>
      <w:r>
        <w:rPr>
          <w:lang w:val="el-GR"/>
        </w:rPr>
        <w:t xml:space="preserve"> Α1.Ο χρήστης επιλέγει τον λογαριασμό του.</w:t>
      </w:r>
    </w:p>
    <w:p w:rsidR="00D73EF9" w:rsidRDefault="00D73EF9" w:rsidP="004C1D55">
      <w:pPr>
        <w:rPr>
          <w:lang w:val="el-GR"/>
        </w:rPr>
      </w:pPr>
      <w:r>
        <w:rPr>
          <w:lang w:val="el-GR"/>
        </w:rPr>
        <w:t>Α2.Η οθόνη εμφανίζει μήνυμα ‘Το υπόλοιπο σας είναι .......‘</w:t>
      </w:r>
    </w:p>
    <w:p w:rsidR="00D73EF9" w:rsidRDefault="00D73EF9" w:rsidP="004C1D55">
      <w:pPr>
        <w:rPr>
          <w:lang w:val="el-GR"/>
        </w:rPr>
      </w:pPr>
    </w:p>
    <w:p w:rsidR="00D73EF9" w:rsidRDefault="00D73EF9" w:rsidP="004C1D55">
      <w:pPr>
        <w:rPr>
          <w:lang w:val="el-GR"/>
        </w:rPr>
      </w:pPr>
    </w:p>
    <w:p w:rsidR="00D73EF9" w:rsidRDefault="00D73EF9" w:rsidP="00D73EF9">
      <w:pPr>
        <w:pStyle w:val="Heading2"/>
        <w:rPr>
          <w:lang w:val="el-GR"/>
        </w:rPr>
      </w:pPr>
      <w:r>
        <w:rPr>
          <w:lang w:val="el-GR"/>
        </w:rPr>
        <w:t xml:space="preserve">ΔΙΑΓΡΑΜΜΑ </w:t>
      </w:r>
      <w:r w:rsidR="00124F20">
        <w:rPr>
          <w:lang w:val="el-GR"/>
        </w:rPr>
        <w:t>ΔΡΑΣΤΗΡΙΟΤΗΤΩΝ</w:t>
      </w:r>
      <w:r>
        <w:rPr>
          <w:lang w:val="el-GR"/>
        </w:rPr>
        <w:t xml:space="preserve"> ΓΙΑ ΠΕΡΙΠΤΩΣΗ ΧΡΗΣΗΣ ΕΡΩΤΗΣΗ ΥΠΟΛΟΙΠΟΥ</w:t>
      </w:r>
    </w:p>
    <w:p w:rsidR="00D73EF9" w:rsidRDefault="00D73EF9" w:rsidP="004C1D55">
      <w:pPr>
        <w:rPr>
          <w:lang w:val="el-GR"/>
        </w:rPr>
      </w:pPr>
    </w:p>
    <w:p w:rsidR="00D73EF9" w:rsidRDefault="00D73EF9" w:rsidP="00D73EF9">
      <w:pPr>
        <w:pStyle w:val="Heading1"/>
        <w:rPr>
          <w:lang w:val="el-GR"/>
        </w:rPr>
      </w:pPr>
      <w:r>
        <w:rPr>
          <w:noProof/>
        </w:rPr>
        <w:drawing>
          <wp:inline distT="0" distB="0" distL="0" distR="0">
            <wp:extent cx="5486400" cy="4494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Στιγμιότυπο οθόνης (334).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494530"/>
                    </a:xfrm>
                    <a:prstGeom prst="rect">
                      <a:avLst/>
                    </a:prstGeom>
                  </pic:spPr>
                </pic:pic>
              </a:graphicData>
            </a:graphic>
          </wp:inline>
        </w:drawing>
      </w:r>
    </w:p>
    <w:p w:rsidR="00D73EF9" w:rsidRDefault="00D73EF9" w:rsidP="00D73EF9">
      <w:pPr>
        <w:pStyle w:val="Heading1"/>
        <w:rPr>
          <w:lang w:val="el-GR"/>
        </w:rPr>
      </w:pPr>
      <w:r>
        <w:rPr>
          <w:lang w:val="el-GR"/>
        </w:rPr>
        <w:t>ΠΕΡΙΠΤΩΣΗ ΧΡΗΣΗΣ ΚΑΤΑΘΕΣΗ</w:t>
      </w:r>
    </w:p>
    <w:p w:rsidR="008C1F3F" w:rsidRDefault="008C1F3F" w:rsidP="008C1F3F">
      <w:pPr>
        <w:rPr>
          <w:lang w:val="el-GR"/>
        </w:rPr>
      </w:pPr>
      <w:r>
        <w:rPr>
          <w:lang w:val="el-GR"/>
        </w:rPr>
        <w:t>Ταυτότητα:</w:t>
      </w:r>
      <w:r>
        <w:t>uc</w:t>
      </w:r>
      <w:r w:rsidRPr="008C1F3F">
        <w:rPr>
          <w:lang w:val="el-GR"/>
        </w:rPr>
        <w:t>.</w:t>
      </w:r>
      <w:r>
        <w:rPr>
          <w:lang w:val="el-GR"/>
        </w:rPr>
        <w:t>συναλλαγές.κατάθεση</w:t>
      </w:r>
    </w:p>
    <w:p w:rsidR="008C1F3F" w:rsidRDefault="008C1F3F" w:rsidP="008C1F3F">
      <w:pPr>
        <w:rPr>
          <w:lang w:val="el-GR"/>
        </w:rPr>
      </w:pPr>
      <w:r>
        <w:rPr>
          <w:lang w:val="el-GR"/>
        </w:rPr>
        <w:t>Δράστης:Πελάτης</w:t>
      </w:r>
    </w:p>
    <w:p w:rsidR="008C1F3F" w:rsidRDefault="008C1F3F" w:rsidP="008C1F3F">
      <w:pPr>
        <w:rPr>
          <w:lang w:val="el-GR"/>
        </w:rPr>
      </w:pPr>
      <w:r>
        <w:rPr>
          <w:lang w:val="el-GR"/>
        </w:rPr>
        <w:t>Έναυσμα(</w:t>
      </w:r>
      <w:r>
        <w:t>triggered</w:t>
      </w:r>
      <w:r>
        <w:rPr>
          <w:lang w:val="el-GR"/>
        </w:rPr>
        <w:t>)</w:t>
      </w:r>
      <w:r w:rsidRPr="008C1F3F">
        <w:rPr>
          <w:lang w:val="el-GR"/>
        </w:rPr>
        <w:t>:</w:t>
      </w:r>
      <w:r>
        <w:rPr>
          <w:lang w:val="el-GR"/>
        </w:rPr>
        <w:t>Ο Πελάτης έχει επιλέξει την επιλογή κατάθεση από τις επιλογές του κύριου μενού.</w:t>
      </w:r>
    </w:p>
    <w:p w:rsidR="008C1F3F" w:rsidRDefault="008C1F3F" w:rsidP="008C1F3F">
      <w:pPr>
        <w:rPr>
          <w:lang w:val="el-GR"/>
        </w:rPr>
      </w:pPr>
      <w:r>
        <w:rPr>
          <w:lang w:val="el-GR"/>
        </w:rPr>
        <w:t>ΒΑΣΙΚΗ ΡΟΗ:</w:t>
      </w:r>
    </w:p>
    <w:p w:rsidR="008C1F3F" w:rsidRDefault="008C1F3F" w:rsidP="008C1F3F">
      <w:pPr>
        <w:rPr>
          <w:lang w:val="el-GR"/>
        </w:rPr>
      </w:pPr>
      <w:r>
        <w:rPr>
          <w:lang w:val="el-GR"/>
        </w:rPr>
        <w:t xml:space="preserve"> Α0:Η οθόνη εμφανίζει  μήνυμα ‘Παρακαλώ επιλέξτε τον αριθμό λογαριασμού που θα συνεχίσετε</w:t>
      </w:r>
    </w:p>
    <w:p w:rsidR="008C1F3F" w:rsidRDefault="008C1F3F" w:rsidP="008C1F3F">
      <w:pPr>
        <w:rPr>
          <w:lang w:val="el-GR"/>
        </w:rPr>
      </w:pPr>
      <w:r>
        <w:rPr>
          <w:lang w:val="el-GR"/>
        </w:rPr>
        <w:t>****Χ-1</w:t>
      </w:r>
    </w:p>
    <w:p w:rsidR="008C1F3F" w:rsidRDefault="008C1F3F" w:rsidP="008C1F3F">
      <w:pPr>
        <w:rPr>
          <w:lang w:val="el-GR"/>
        </w:rPr>
      </w:pPr>
      <w:r>
        <w:rPr>
          <w:lang w:val="el-GR"/>
        </w:rPr>
        <w:t>****Υ-2</w:t>
      </w:r>
    </w:p>
    <w:p w:rsidR="008C1F3F" w:rsidRDefault="008C1F3F" w:rsidP="008C1F3F">
      <w:pPr>
        <w:rPr>
          <w:lang w:val="el-GR"/>
        </w:rPr>
      </w:pPr>
      <w:r>
        <w:rPr>
          <w:lang w:val="el-GR"/>
        </w:rPr>
        <w:t>****Τ-3’</w:t>
      </w:r>
    </w:p>
    <w:p w:rsidR="008C1F3F" w:rsidRDefault="008C1F3F" w:rsidP="008C1F3F">
      <w:pPr>
        <w:rPr>
          <w:lang w:val="el-GR"/>
        </w:rPr>
      </w:pPr>
      <w:r>
        <w:rPr>
          <w:lang w:val="el-GR"/>
        </w:rPr>
        <w:t xml:space="preserve">   Α1.Ο χρήστης εισάγει την επιλογή του μέσω </w:t>
      </w:r>
      <w:r w:rsidR="00F33B9D">
        <w:rPr>
          <w:lang w:val="el-GR"/>
        </w:rPr>
        <w:t>του πληκτρολογίου.</w:t>
      </w:r>
    </w:p>
    <w:p w:rsidR="00F33B9D" w:rsidRDefault="00F33B9D" w:rsidP="008C1F3F">
      <w:pPr>
        <w:rPr>
          <w:lang w:val="el-GR"/>
        </w:rPr>
      </w:pPr>
      <w:r>
        <w:rPr>
          <w:lang w:val="el-GR"/>
        </w:rPr>
        <w:t xml:space="preserve">Α2.Η οθόνη εμφάνιζει μήνυμα ‘Παρακαλώ </w:t>
      </w:r>
      <w:r w:rsidR="00E46984">
        <w:rPr>
          <w:lang w:val="el-GR"/>
        </w:rPr>
        <w:t>εισάγεται ποσό κατάθεσης’.</w:t>
      </w:r>
    </w:p>
    <w:p w:rsidR="00E46984" w:rsidRDefault="00F33B9D" w:rsidP="008C1F3F">
      <w:pPr>
        <w:rPr>
          <w:lang w:val="el-GR"/>
        </w:rPr>
      </w:pPr>
      <w:r>
        <w:rPr>
          <w:lang w:val="el-GR"/>
        </w:rPr>
        <w:t xml:space="preserve">  Α2.2</w:t>
      </w:r>
      <w:r>
        <w:rPr>
          <w:vertAlign w:val="superscript"/>
          <w:lang w:val="el-GR"/>
        </w:rPr>
        <w:t>.</w:t>
      </w:r>
      <w:r>
        <w:rPr>
          <w:lang w:val="el-GR"/>
        </w:rPr>
        <w:t xml:space="preserve"> Ο χρήστης εισάγει την επιλογή του μέσω του πληκτρολογίου</w:t>
      </w:r>
    </w:p>
    <w:p w:rsidR="00F33B9D" w:rsidRDefault="00E46984" w:rsidP="008C1F3F">
      <w:pPr>
        <w:rPr>
          <w:lang w:val="el-GR"/>
        </w:rPr>
      </w:pPr>
      <w:r>
        <w:rPr>
          <w:lang w:val="el-GR"/>
        </w:rPr>
        <w:t xml:space="preserve">   </w:t>
      </w:r>
      <w:r w:rsidR="00F33B9D">
        <w:rPr>
          <w:lang w:val="el-GR"/>
        </w:rPr>
        <w:t xml:space="preserve">    Α.2.3.Το λογισμικό ελέγχει αν το ποσό κατάθεσης είναι έγκυρο και αν ναι,</w:t>
      </w:r>
    </w:p>
    <w:p w:rsidR="00E46984" w:rsidRDefault="00E46984" w:rsidP="008C1F3F">
      <w:pPr>
        <w:rPr>
          <w:lang w:val="el-GR"/>
        </w:rPr>
      </w:pPr>
      <w:r>
        <w:rPr>
          <w:lang w:val="el-GR"/>
        </w:rPr>
        <w:t xml:space="preserve">         Α2.3</w:t>
      </w:r>
      <w:r w:rsidRPr="00E46984">
        <w:rPr>
          <w:lang w:val="el-GR"/>
        </w:rPr>
        <w:t>.1.Το λογισμικό πραγματοποιεί διαίρεση του αριθμού με το 100 για να βρε</w:t>
      </w:r>
      <w:r>
        <w:rPr>
          <w:lang w:val="el-GR"/>
        </w:rPr>
        <w:t>ι το πραγμάτικό ποσό ανάληψης</w:t>
      </w:r>
    </w:p>
    <w:p w:rsidR="00F33B9D" w:rsidRDefault="00F33B9D" w:rsidP="008C1F3F">
      <w:pPr>
        <w:rPr>
          <w:lang w:val="el-GR"/>
        </w:rPr>
      </w:pPr>
      <w:r>
        <w:rPr>
          <w:lang w:val="el-GR"/>
        </w:rPr>
        <w:t xml:space="preserve">     Α2.4.Η οθόνη εμφανίζει μήνυμα ‘παρακαλώ εισάγεται φάκελο κατάθεσης’</w:t>
      </w:r>
    </w:p>
    <w:p w:rsidR="00F33B9D" w:rsidRDefault="00F33B9D" w:rsidP="008C1F3F">
      <w:pPr>
        <w:rPr>
          <w:lang w:val="el-GR"/>
        </w:rPr>
      </w:pPr>
      <w:r>
        <w:rPr>
          <w:lang w:val="el-GR"/>
        </w:rPr>
        <w:t xml:space="preserve">       Α2.5.Ο χρήστης εισάγει την επιλογή του μέσω του πληκτρολογίου.</w:t>
      </w:r>
    </w:p>
    <w:p w:rsidR="00F33B9D" w:rsidRDefault="00F33B9D" w:rsidP="008C1F3F">
      <w:pPr>
        <w:rPr>
          <w:lang w:val="el-GR"/>
        </w:rPr>
      </w:pPr>
      <w:r>
        <w:rPr>
          <w:lang w:val="el-GR"/>
        </w:rPr>
        <w:t xml:space="preserve">         Α2.6.Το λογισμικό ελέγχει αν ο χρήστης εισάγει τον φάκελο εντός 2 λεπτών και αν,</w:t>
      </w:r>
    </w:p>
    <w:p w:rsidR="00F33B9D" w:rsidRDefault="0037521A" w:rsidP="008C1F3F">
      <w:pPr>
        <w:rPr>
          <w:lang w:val="el-GR"/>
        </w:rPr>
      </w:pPr>
      <w:r>
        <w:rPr>
          <w:lang w:val="el-GR"/>
        </w:rPr>
        <w:t xml:space="preserve">            Α2.7.Το λογισμικό εισάγει το ποσό κατάθεσης στο συνολικό υπόλοιπο του επιλεγμένου λογοριασμού</w:t>
      </w:r>
      <w:r w:rsidR="00E46984">
        <w:rPr>
          <w:lang w:val="el-GR"/>
        </w:rPr>
        <w:t>,αφού πρώτα η τράπεζα αυθεντικοποιήσει με φυσικό τρόπο το ποσό κατάθεσης</w:t>
      </w:r>
      <w:r>
        <w:rPr>
          <w:lang w:val="el-GR"/>
        </w:rPr>
        <w:t>.</w:t>
      </w:r>
    </w:p>
    <w:p w:rsidR="0037521A" w:rsidRDefault="0037521A" w:rsidP="008C1F3F">
      <w:pPr>
        <w:rPr>
          <w:lang w:val="el-GR"/>
        </w:rPr>
      </w:pPr>
      <w:r>
        <w:rPr>
          <w:lang w:val="el-GR"/>
        </w:rPr>
        <w:t>ΕΝΑΛΛΑΚΤΙΚΗ ΡΟΗ:</w:t>
      </w:r>
    </w:p>
    <w:p w:rsidR="00BB71B8" w:rsidRDefault="0037521A" w:rsidP="008C1F3F">
      <w:pPr>
        <w:rPr>
          <w:lang w:val="el-GR"/>
        </w:rPr>
      </w:pPr>
      <w:r>
        <w:rPr>
          <w:lang w:val="el-GR"/>
        </w:rPr>
        <w:t xml:space="preserve">Ε1:Στο βήμα Α2.3 αν το ποσό που εισάγει ο χρήστης είναι ίσο με 0,το λογισμικό ακυρώνει την συναλλαγή και επιστρέφει </w:t>
      </w:r>
      <w:r w:rsidR="00BB71B8">
        <w:rPr>
          <w:lang w:val="el-GR"/>
        </w:rPr>
        <w:t>στο κύριο μενού</w:t>
      </w:r>
      <w:r>
        <w:rPr>
          <w:lang w:val="el-GR"/>
        </w:rPr>
        <w:t>.</w:t>
      </w:r>
    </w:p>
    <w:p w:rsidR="0037521A" w:rsidRDefault="00BB71B8" w:rsidP="008C1F3F">
      <w:pPr>
        <w:rPr>
          <w:lang w:val="el-GR"/>
        </w:rPr>
      </w:pPr>
      <w:r>
        <w:rPr>
          <w:lang w:val="el-GR"/>
        </w:rPr>
        <w:t xml:space="preserve">Ε2..Στο βήμα Α2.6 αν ο χρήστης δεν εισάγει φάκελο κατάθεσης εντός δύο λεπτών το λογισμικό ακυρώνει την συναλλαγή και επιστρέφει </w:t>
      </w:r>
      <w:r w:rsidR="0037521A">
        <w:rPr>
          <w:lang w:val="el-GR"/>
        </w:rPr>
        <w:t xml:space="preserve"> </w:t>
      </w:r>
      <w:r>
        <w:rPr>
          <w:lang w:val="el-GR"/>
        </w:rPr>
        <w:t>στο κύριο μενού.</w:t>
      </w:r>
    </w:p>
    <w:p w:rsidR="00F33B9D" w:rsidRDefault="00F33B9D" w:rsidP="00E46984">
      <w:pPr>
        <w:pStyle w:val="Heading2"/>
        <w:rPr>
          <w:lang w:val="el-GR"/>
        </w:rPr>
      </w:pPr>
      <w:r>
        <w:rPr>
          <w:lang w:val="el-GR"/>
        </w:rPr>
        <w:t xml:space="preserve"> </w:t>
      </w:r>
      <w:r w:rsidR="00E46984">
        <w:rPr>
          <w:lang w:val="el-GR"/>
        </w:rPr>
        <w:t xml:space="preserve">ΔΙΑΓΡΑΜΜΑ </w:t>
      </w:r>
      <w:r w:rsidR="00B97ED7">
        <w:rPr>
          <w:lang w:val="el-GR"/>
        </w:rPr>
        <w:t>ΔΡΑΣΤΗΡΙΟΤΗΤΩΝ</w:t>
      </w:r>
      <w:r w:rsidR="00E46984">
        <w:rPr>
          <w:lang w:val="el-GR"/>
        </w:rPr>
        <w:t xml:space="preserve"> ΠΕΡΙΠΤΩΣΗ ΧΡΗΣΗΣ ΚΑΤΑΘΕΣΗ</w:t>
      </w:r>
    </w:p>
    <w:p w:rsidR="00E46984" w:rsidRDefault="00E46984" w:rsidP="008C1F3F">
      <w:pPr>
        <w:rPr>
          <w:lang w:val="el-GR"/>
        </w:rPr>
      </w:pPr>
      <w:r>
        <w:rPr>
          <w:noProof/>
        </w:rPr>
        <w:drawing>
          <wp:inline distT="0" distB="0" distL="0" distR="0">
            <wp:extent cx="5796116" cy="3966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Στιγμιότυπο οθόνης (339).png"/>
                    <pic:cNvPicPr/>
                  </pic:nvPicPr>
                  <pic:blipFill>
                    <a:blip r:embed="rId12">
                      <a:extLst>
                        <a:ext uri="{28A0092B-C50C-407E-A947-70E740481C1C}">
                          <a14:useLocalDpi xmlns:a14="http://schemas.microsoft.com/office/drawing/2010/main" val="0"/>
                        </a:ext>
                      </a:extLst>
                    </a:blip>
                    <a:stretch>
                      <a:fillRect/>
                    </a:stretch>
                  </pic:blipFill>
                  <pic:spPr>
                    <a:xfrm>
                      <a:off x="0" y="0"/>
                      <a:ext cx="5804553" cy="3972619"/>
                    </a:xfrm>
                    <a:prstGeom prst="rect">
                      <a:avLst/>
                    </a:prstGeom>
                  </pic:spPr>
                </pic:pic>
              </a:graphicData>
            </a:graphic>
          </wp:inline>
        </w:drawing>
      </w:r>
    </w:p>
    <w:p w:rsidR="00E46984" w:rsidRDefault="00E46984" w:rsidP="008C1F3F">
      <w:pPr>
        <w:rPr>
          <w:lang w:val="el-GR"/>
        </w:rPr>
      </w:pPr>
    </w:p>
    <w:p w:rsidR="00E46984" w:rsidRDefault="00E46984" w:rsidP="008C1F3F">
      <w:pPr>
        <w:rPr>
          <w:lang w:val="el-GR"/>
        </w:rPr>
      </w:pPr>
      <w:r>
        <w:rPr>
          <w:noProof/>
        </w:rPr>
        <w:drawing>
          <wp:inline distT="0" distB="0" distL="0" distR="0">
            <wp:extent cx="5670550" cy="3458497"/>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Στιγμιότυπο οθόνης (340).png"/>
                    <pic:cNvPicPr/>
                  </pic:nvPicPr>
                  <pic:blipFill>
                    <a:blip r:embed="rId13">
                      <a:extLst>
                        <a:ext uri="{28A0092B-C50C-407E-A947-70E740481C1C}">
                          <a14:useLocalDpi xmlns:a14="http://schemas.microsoft.com/office/drawing/2010/main" val="0"/>
                        </a:ext>
                      </a:extLst>
                    </a:blip>
                    <a:stretch>
                      <a:fillRect/>
                    </a:stretch>
                  </pic:blipFill>
                  <pic:spPr>
                    <a:xfrm>
                      <a:off x="0" y="0"/>
                      <a:ext cx="5675823" cy="3461713"/>
                    </a:xfrm>
                    <a:prstGeom prst="rect">
                      <a:avLst/>
                    </a:prstGeom>
                  </pic:spPr>
                </pic:pic>
              </a:graphicData>
            </a:graphic>
          </wp:inline>
        </w:drawing>
      </w:r>
    </w:p>
    <w:p w:rsidR="0024318E" w:rsidRDefault="00E46984" w:rsidP="0024318E">
      <w:pPr>
        <w:rPr>
          <w:lang w:val="el-GR"/>
        </w:rPr>
      </w:pPr>
      <w:r>
        <w:rPr>
          <w:noProof/>
        </w:rPr>
        <w:drawing>
          <wp:inline distT="0" distB="0" distL="0" distR="0">
            <wp:extent cx="5589191" cy="4342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Στιγμιότυπο οθόνης (341).png"/>
                    <pic:cNvPicPr/>
                  </pic:nvPicPr>
                  <pic:blipFill>
                    <a:blip r:embed="rId14">
                      <a:extLst>
                        <a:ext uri="{28A0092B-C50C-407E-A947-70E740481C1C}">
                          <a14:useLocalDpi xmlns:a14="http://schemas.microsoft.com/office/drawing/2010/main" val="0"/>
                        </a:ext>
                      </a:extLst>
                    </a:blip>
                    <a:stretch>
                      <a:fillRect/>
                    </a:stretch>
                  </pic:blipFill>
                  <pic:spPr>
                    <a:xfrm>
                      <a:off x="0" y="0"/>
                      <a:ext cx="5600615" cy="4351641"/>
                    </a:xfrm>
                    <a:prstGeom prst="rect">
                      <a:avLst/>
                    </a:prstGeom>
                  </pic:spPr>
                </pic:pic>
              </a:graphicData>
            </a:graphic>
          </wp:inline>
        </w:drawing>
      </w:r>
      <w:r>
        <w:rPr>
          <w:lang w:val="el-GR"/>
        </w:rPr>
        <w:br w:type="page"/>
      </w:r>
    </w:p>
    <w:p w:rsidR="00C524C1" w:rsidRDefault="00C524C1" w:rsidP="00E46984">
      <w:pPr>
        <w:pStyle w:val="Heading1"/>
        <w:rPr>
          <w:lang w:val="el-GR"/>
        </w:rPr>
      </w:pPr>
      <w:r>
        <w:rPr>
          <w:lang w:val="el-GR"/>
        </w:rPr>
        <w:t>ΠΕΡΙΠΤΩΣΗ ΧΡΗΣΗΣ ΣΥΝΔΕΣΗ</w:t>
      </w:r>
    </w:p>
    <w:p w:rsidR="00C524C1" w:rsidRDefault="00C524C1" w:rsidP="00C524C1">
      <w:pPr>
        <w:rPr>
          <w:lang w:val="el-GR"/>
        </w:rPr>
      </w:pPr>
      <w:r>
        <w:rPr>
          <w:lang w:val="el-GR"/>
        </w:rPr>
        <w:t>Ταυτότητα:</w:t>
      </w:r>
      <w:r>
        <w:t>uc</w:t>
      </w:r>
      <w:r w:rsidRPr="00C524C1">
        <w:rPr>
          <w:lang w:val="el-GR"/>
        </w:rPr>
        <w:t>.</w:t>
      </w:r>
      <w:r>
        <w:rPr>
          <w:lang w:val="el-GR"/>
        </w:rPr>
        <w:t>αυθεντικοποίηση.σύνδεση</w:t>
      </w:r>
    </w:p>
    <w:p w:rsidR="00C524C1" w:rsidRDefault="00C524C1" w:rsidP="00C524C1">
      <w:pPr>
        <w:rPr>
          <w:lang w:val="el-GR"/>
        </w:rPr>
      </w:pPr>
      <w:r>
        <w:rPr>
          <w:lang w:val="el-GR"/>
        </w:rPr>
        <w:t>Δράστης:Πελάτης</w:t>
      </w:r>
    </w:p>
    <w:p w:rsidR="00C524C1" w:rsidRDefault="00C524C1" w:rsidP="00C524C1">
      <w:pPr>
        <w:rPr>
          <w:lang w:val="el-GR"/>
        </w:rPr>
      </w:pPr>
      <w:r>
        <w:rPr>
          <w:lang w:val="el-GR"/>
        </w:rPr>
        <w:t>Έναυσμα(</w:t>
      </w:r>
      <w:r>
        <w:t>triggered</w:t>
      </w:r>
      <w:r>
        <w:rPr>
          <w:lang w:val="el-GR"/>
        </w:rPr>
        <w:t>)</w:t>
      </w:r>
      <w:r w:rsidRPr="00C524C1">
        <w:rPr>
          <w:lang w:val="el-GR"/>
        </w:rPr>
        <w:t>:</w:t>
      </w:r>
      <w:r>
        <w:rPr>
          <w:lang w:val="el-GR"/>
        </w:rPr>
        <w:t xml:space="preserve">Η κατάσταση του πελάτη είναι ασύνδετος και κανένας </w:t>
      </w:r>
    </w:p>
    <w:p w:rsidR="00C524C1" w:rsidRDefault="00C524C1" w:rsidP="00C524C1">
      <w:pPr>
        <w:rPr>
          <w:lang w:val="el-GR"/>
        </w:rPr>
      </w:pPr>
      <w:r>
        <w:rPr>
          <w:lang w:val="el-GR"/>
        </w:rPr>
        <w:t>ΒΑΣΙΚΗ ΡΟΗ:</w:t>
      </w:r>
    </w:p>
    <w:p w:rsidR="00C524C1" w:rsidRDefault="00C524C1" w:rsidP="00C524C1">
      <w:pPr>
        <w:rPr>
          <w:lang w:val="el-GR"/>
        </w:rPr>
      </w:pPr>
      <w:r>
        <w:rPr>
          <w:lang w:val="el-GR"/>
        </w:rPr>
        <w:t xml:space="preserve"> Α0:Η οθόνη εμφάνίζει μήνυμα ‘Παρακαλώ εισάγετε τον αριθμό λογαριασμού σας’</w:t>
      </w:r>
    </w:p>
    <w:p w:rsidR="00C524C1" w:rsidRDefault="00C524C1" w:rsidP="00C524C1">
      <w:pPr>
        <w:rPr>
          <w:lang w:val="el-GR"/>
        </w:rPr>
      </w:pPr>
      <w:r>
        <w:rPr>
          <w:lang w:val="el-GR"/>
        </w:rPr>
        <w:t xml:space="preserve">    Α1:Ο χρήστης εισάγει τον αριθμό λογαριασμού του.</w:t>
      </w:r>
    </w:p>
    <w:p w:rsidR="00C524C1" w:rsidRDefault="00C524C1" w:rsidP="00C524C1">
      <w:pPr>
        <w:rPr>
          <w:lang w:val="el-GR"/>
        </w:rPr>
      </w:pPr>
      <w:r>
        <w:rPr>
          <w:lang w:val="el-GR"/>
        </w:rPr>
        <w:t xml:space="preserve">      Α1.1.Η οθόνη εμφανίζει μήνυμα ‘Παρακαλώ εισάγετε το </w:t>
      </w:r>
      <w:r>
        <w:t>pin</w:t>
      </w:r>
      <w:r w:rsidRPr="00C524C1">
        <w:rPr>
          <w:lang w:val="el-GR"/>
        </w:rPr>
        <w:t>’</w:t>
      </w:r>
    </w:p>
    <w:p w:rsidR="00C524C1" w:rsidRDefault="00C524C1" w:rsidP="00C524C1">
      <w:pPr>
        <w:rPr>
          <w:lang w:val="el-GR"/>
        </w:rPr>
      </w:pPr>
      <w:r>
        <w:rPr>
          <w:lang w:val="el-GR"/>
        </w:rPr>
        <w:t xml:space="preserve">       Α.1.2.Ο χρήστης εισάγει το </w:t>
      </w:r>
      <w:r>
        <w:t>pin</w:t>
      </w:r>
      <w:r w:rsidRPr="00C524C1">
        <w:rPr>
          <w:lang w:val="el-GR"/>
        </w:rPr>
        <w:t xml:space="preserve"> </w:t>
      </w:r>
      <w:r>
        <w:rPr>
          <w:lang w:val="el-GR"/>
        </w:rPr>
        <w:t>του.</w:t>
      </w:r>
    </w:p>
    <w:p w:rsidR="00C524C1" w:rsidRDefault="00C524C1" w:rsidP="00C524C1">
      <w:pPr>
        <w:rPr>
          <w:lang w:val="el-GR"/>
        </w:rPr>
      </w:pPr>
      <w:r>
        <w:rPr>
          <w:lang w:val="el-GR"/>
        </w:rPr>
        <w:t xml:space="preserve">         Α.1.3.Το λογισμικό ελέγχει αν τα δεδομένα σύνδεσης είναι έγκυρα και αν ναι,</w:t>
      </w:r>
    </w:p>
    <w:p w:rsidR="00C524C1" w:rsidRDefault="00C524C1" w:rsidP="00C524C1">
      <w:pPr>
        <w:rPr>
          <w:lang w:val="el-GR"/>
        </w:rPr>
      </w:pPr>
      <w:r>
        <w:rPr>
          <w:lang w:val="el-GR"/>
        </w:rPr>
        <w:t xml:space="preserve">Α2.Το λογισμικό συνδέει τον πελάτη στο σύστημα </w:t>
      </w:r>
      <w:r w:rsidR="00837A85">
        <w:rPr>
          <w:lang w:val="el-GR"/>
        </w:rPr>
        <w:t>αυθεντικοποιώντας τα στοιχεία σύνδεσης του.</w:t>
      </w:r>
    </w:p>
    <w:p w:rsidR="00837A85" w:rsidRDefault="00837A85" w:rsidP="00C524C1">
      <w:pPr>
        <w:rPr>
          <w:lang w:val="el-GR"/>
        </w:rPr>
      </w:pPr>
      <w:r>
        <w:rPr>
          <w:lang w:val="el-GR"/>
        </w:rPr>
        <w:t>ΕΝΑΛΛΑΚΤΙΚΕΣ ΡΟΕΣ</w:t>
      </w:r>
    </w:p>
    <w:p w:rsidR="00837A85" w:rsidRDefault="00837A85" w:rsidP="00C524C1">
      <w:r>
        <w:rPr>
          <w:lang w:val="el-GR"/>
        </w:rPr>
        <w:t>Ε1.Στο βήμα Α.1.3,αν τα δεδομένα σύνδεσης δεν είναι έγκυρα,το λογισμικό εμφανίζει μήνυμα ‘Λάθος δεδομένα σύνδεσης παρακαλώ δοκιμάστε ξανά’ και επιστρέφει στο Βήμα Α0.</w:t>
      </w:r>
    </w:p>
    <w:p w:rsidR="00F049EC" w:rsidRDefault="00F049EC" w:rsidP="00E26713">
      <w:pPr>
        <w:pStyle w:val="Heading2"/>
        <w:rPr>
          <w:lang w:val="el-GR"/>
        </w:rPr>
      </w:pPr>
      <w:r>
        <w:rPr>
          <w:lang w:val="el-GR"/>
        </w:rPr>
        <w:t>Δ</w:t>
      </w:r>
      <w:r w:rsidR="0018090A">
        <w:rPr>
          <w:lang w:val="el-GR"/>
        </w:rPr>
        <w:t>ΙΑΓΡΑΜΜΑ ΔΡΑΣΤΗΡΟΤΗΤΩΝ</w:t>
      </w:r>
      <w:r>
        <w:rPr>
          <w:lang w:val="el-GR"/>
        </w:rPr>
        <w:t xml:space="preserve"> ΓΙΑ ΠΕΡΙΠΤΩΣΗ ΧΡΗΣΗΣ ΣΥΝΔΕΣΗ</w:t>
      </w:r>
    </w:p>
    <w:p w:rsidR="00CF3D74" w:rsidRPr="00CF3D74" w:rsidRDefault="00F049EC" w:rsidP="002F745C">
      <w:pPr>
        <w:pStyle w:val="Heading3"/>
        <w:rPr>
          <w:lang w:val="el-GR"/>
        </w:rPr>
      </w:pPr>
      <w:r>
        <w:rPr>
          <w:noProof/>
        </w:rPr>
        <w:drawing>
          <wp:inline distT="0" distB="0" distL="0" distR="0">
            <wp:extent cx="5656006" cy="415861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Στιγμιότυπο οθόνης (350).png"/>
                    <pic:cNvPicPr/>
                  </pic:nvPicPr>
                  <pic:blipFill>
                    <a:blip r:embed="rId15">
                      <a:extLst>
                        <a:ext uri="{28A0092B-C50C-407E-A947-70E740481C1C}">
                          <a14:useLocalDpi xmlns:a14="http://schemas.microsoft.com/office/drawing/2010/main" val="0"/>
                        </a:ext>
                      </a:extLst>
                    </a:blip>
                    <a:stretch>
                      <a:fillRect/>
                    </a:stretch>
                  </pic:blipFill>
                  <pic:spPr>
                    <a:xfrm>
                      <a:off x="0" y="0"/>
                      <a:ext cx="5658247" cy="4160263"/>
                    </a:xfrm>
                    <a:prstGeom prst="rect">
                      <a:avLst/>
                    </a:prstGeom>
                  </pic:spPr>
                </pic:pic>
              </a:graphicData>
            </a:graphic>
          </wp:inline>
        </w:drawing>
      </w:r>
    </w:p>
    <w:p w:rsidR="00B97ED7" w:rsidRPr="00B97ED7" w:rsidRDefault="00B97ED7" w:rsidP="00E46984">
      <w:pPr>
        <w:pStyle w:val="Heading1"/>
        <w:rPr>
          <w:lang w:val="el-GR"/>
        </w:rPr>
      </w:pPr>
      <w:r>
        <w:t>2.</w:t>
      </w:r>
      <w:r>
        <w:rPr>
          <w:lang w:val="el-GR"/>
        </w:rPr>
        <w:t>ΑΝΑΛΥΣΗ</w:t>
      </w:r>
    </w:p>
    <w:p w:rsidR="00B97ED7" w:rsidRDefault="00B97ED7" w:rsidP="00E46984">
      <w:pPr>
        <w:pStyle w:val="Heading1"/>
        <w:rPr>
          <w:lang w:val="el-GR"/>
        </w:rPr>
      </w:pPr>
    </w:p>
    <w:p w:rsidR="00E46984" w:rsidRPr="0043397B" w:rsidRDefault="00E46984" w:rsidP="00B97ED7">
      <w:pPr>
        <w:pStyle w:val="Heading1"/>
        <w:numPr>
          <w:ilvl w:val="0"/>
          <w:numId w:val="17"/>
        </w:numPr>
        <w:rPr>
          <w:lang w:val="el-GR"/>
        </w:rPr>
      </w:pPr>
      <w:r>
        <w:rPr>
          <w:lang w:val="el-GR"/>
        </w:rPr>
        <w:t xml:space="preserve">Διάγραμμα κλάσεων </w:t>
      </w:r>
      <w:r>
        <w:t>UML</w:t>
      </w:r>
      <w:r w:rsidRPr="0043397B">
        <w:rPr>
          <w:lang w:val="el-GR"/>
        </w:rPr>
        <w:t xml:space="preserve"> </w:t>
      </w:r>
    </w:p>
    <w:p w:rsidR="00E46984" w:rsidRPr="00E46984" w:rsidRDefault="00E46984" w:rsidP="00E46984">
      <w:pPr>
        <w:rPr>
          <w:lang w:val="el-GR"/>
        </w:rPr>
      </w:pPr>
      <w:r>
        <w:t>H</w:t>
      </w:r>
      <w:r w:rsidRPr="00E46984">
        <w:rPr>
          <w:lang w:val="el-GR"/>
        </w:rPr>
        <w:t xml:space="preserve"> </w:t>
      </w:r>
      <w:r>
        <w:rPr>
          <w:lang w:val="el-GR"/>
        </w:rPr>
        <w:t xml:space="preserve">διαφοροποίηση που θα υπάρχει πλέον στο διάγραμμα κλάσεων </w:t>
      </w:r>
      <w:r>
        <w:t>UML</w:t>
      </w:r>
      <w:r w:rsidRPr="00E46984">
        <w:rPr>
          <w:lang w:val="el-GR"/>
        </w:rPr>
        <w:t xml:space="preserve"> </w:t>
      </w:r>
      <w:r>
        <w:rPr>
          <w:lang w:val="el-GR"/>
        </w:rPr>
        <w:t>είναι η εξής</w:t>
      </w:r>
      <w:r w:rsidRPr="00E46984">
        <w:rPr>
          <w:lang w:val="el-GR"/>
        </w:rPr>
        <w:t>:</w:t>
      </w:r>
      <w:r w:rsidR="0043397B">
        <w:rPr>
          <w:lang w:val="el-GR"/>
        </w:rPr>
        <w:t xml:space="preserve"> </w:t>
      </w:r>
      <w:r>
        <w:rPr>
          <w:lang w:val="el-GR"/>
        </w:rPr>
        <w:t xml:space="preserve">Θα αλλάξει η πολλαπλότητα της συσχέτισης και θα γίνει *(πολλά).Δηλαδή ένα αντικείμενο της κλάσης </w:t>
      </w:r>
      <w:r>
        <w:t>card</w:t>
      </w:r>
      <w:r w:rsidRPr="00E46984">
        <w:rPr>
          <w:lang w:val="el-GR"/>
        </w:rPr>
        <w:t xml:space="preserve"> </w:t>
      </w:r>
      <w:r>
        <w:rPr>
          <w:lang w:val="el-GR"/>
        </w:rPr>
        <w:t xml:space="preserve">κάποια χρονική στιγμή θα συνεργάζεται με πολλά αντικείμενα της κλάσης  </w:t>
      </w:r>
      <w:r>
        <w:t>Account</w:t>
      </w:r>
      <w:r w:rsidRPr="00E46984">
        <w:rPr>
          <w:lang w:val="el-GR"/>
        </w:rPr>
        <w:t>.</w:t>
      </w:r>
    </w:p>
    <w:p w:rsidR="00E46984" w:rsidRPr="00E46984" w:rsidRDefault="00E46984" w:rsidP="00E46984">
      <w:r>
        <w:rPr>
          <w:lang w:val="el-GR"/>
        </w:rPr>
        <w:t xml:space="preserve">Αναλυτικά η αναπαράσταση του διαγράμματος </w:t>
      </w:r>
      <w:r>
        <w:t>UML</w:t>
      </w:r>
      <w:r w:rsidRPr="00E46984">
        <w:rPr>
          <w:lang w:val="el-GR"/>
        </w:rPr>
        <w:t xml:space="preserve"> </w:t>
      </w:r>
      <w:r>
        <w:rPr>
          <w:lang w:val="el-GR"/>
        </w:rPr>
        <w:t>θα είναι η παρακάτω.</w:t>
      </w:r>
    </w:p>
    <w:p w:rsidR="00E46984" w:rsidRDefault="00E46984" w:rsidP="008C1F3F">
      <w:pPr>
        <w:rPr>
          <w:lang w:val="el-GR"/>
        </w:rPr>
      </w:pPr>
    </w:p>
    <w:p w:rsidR="00E46984" w:rsidRDefault="00000CE7" w:rsidP="008C1F3F">
      <w:pPr>
        <w:rPr>
          <w:lang w:val="el-GR"/>
        </w:rPr>
      </w:pPr>
      <w:r>
        <w:rPr>
          <w:noProof/>
        </w:rPr>
        <w:drawing>
          <wp:inline distT="0" distB="0" distL="0" distR="0">
            <wp:extent cx="5729503" cy="3215005"/>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Στιγμιότυπο οθόνης (34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7000" cy="3224823"/>
                    </a:xfrm>
                    <a:prstGeom prst="rect">
                      <a:avLst/>
                    </a:prstGeom>
                  </pic:spPr>
                </pic:pic>
              </a:graphicData>
            </a:graphic>
          </wp:inline>
        </w:drawing>
      </w:r>
    </w:p>
    <w:p w:rsidR="00E46984" w:rsidRDefault="00E46984" w:rsidP="008C1F3F">
      <w:pPr>
        <w:rPr>
          <w:lang w:val="el-GR"/>
        </w:rPr>
      </w:pPr>
    </w:p>
    <w:p w:rsidR="00B97ED7" w:rsidRPr="00B97ED7" w:rsidRDefault="00B97ED7" w:rsidP="00B97ED7">
      <w:pPr>
        <w:pStyle w:val="ListParagraph"/>
        <w:numPr>
          <w:ilvl w:val="0"/>
          <w:numId w:val="16"/>
        </w:numPr>
        <w:rPr>
          <w:lang w:val="el-GR"/>
        </w:rPr>
      </w:pPr>
      <w:r>
        <w:rPr>
          <w:lang w:val="el-GR"/>
        </w:rPr>
        <w:t xml:space="preserve">ΕΠΙΣΥΝΑΠΤΕΤΑΙ ΤΟ ΑΝΤΙΣΤΟΧΟ ΔΙΑΓΡΑΜΜΑ ΥΛΟΠΟΙΗΜΕΝΟ ΜΕ ΤΟ ΛΟΓΙΣΜΙΚΟ </w:t>
      </w:r>
      <w:r>
        <w:t>STAR</w:t>
      </w:r>
      <w:r w:rsidRPr="00B97ED7">
        <w:rPr>
          <w:lang w:val="el-GR"/>
        </w:rPr>
        <w:t>_</w:t>
      </w:r>
      <w:r>
        <w:t>UML</w:t>
      </w:r>
      <w:r w:rsidRPr="00B97ED7">
        <w:rPr>
          <w:lang w:val="el-GR"/>
        </w:rPr>
        <w:t>.</w:t>
      </w:r>
    </w:p>
    <w:p w:rsidR="00E46984" w:rsidRDefault="00000CE7" w:rsidP="00B97ED7">
      <w:pPr>
        <w:pStyle w:val="Heading2"/>
        <w:numPr>
          <w:ilvl w:val="0"/>
          <w:numId w:val="16"/>
        </w:numPr>
        <w:rPr>
          <w:lang w:val="el-GR"/>
        </w:rPr>
      </w:pPr>
      <w:r>
        <w:rPr>
          <w:lang w:val="el-GR"/>
        </w:rPr>
        <w:t xml:space="preserve">Κάρτες </w:t>
      </w:r>
      <w:r>
        <w:t>CRC</w:t>
      </w:r>
      <w:r w:rsidRPr="00000CE7">
        <w:rPr>
          <w:lang w:val="el-GR"/>
        </w:rPr>
        <w:t>-</w:t>
      </w:r>
      <w:r>
        <w:rPr>
          <w:lang w:val="el-GR"/>
        </w:rPr>
        <w:t>Περιγραφή αρμοδιοτήτων και συνεργασιών κλάσεων.</w:t>
      </w:r>
    </w:p>
    <w:tbl>
      <w:tblPr>
        <w:tblpPr w:leftFromText="180" w:rightFromText="180" w:vertAnchor="text" w:tblpX="570" w:tblpY="4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5"/>
        <w:gridCol w:w="3844"/>
      </w:tblGrid>
      <w:tr w:rsidR="00000CE7" w:rsidTr="00A914CB">
        <w:tblPrEx>
          <w:tblCellMar>
            <w:top w:w="0" w:type="dxa"/>
            <w:bottom w:w="0" w:type="dxa"/>
          </w:tblCellMar>
        </w:tblPrEx>
        <w:trPr>
          <w:trHeight w:val="499"/>
        </w:trPr>
        <w:tc>
          <w:tcPr>
            <w:tcW w:w="7479" w:type="dxa"/>
            <w:gridSpan w:val="2"/>
          </w:tcPr>
          <w:p w:rsidR="00000CE7" w:rsidRDefault="00A914CB" w:rsidP="00A914CB">
            <w:pPr>
              <w:jc w:val="center"/>
              <w:rPr>
                <w:lang w:val="el-GR"/>
              </w:rPr>
            </w:pPr>
            <w:r>
              <w:rPr>
                <w:lang w:val="el-GR"/>
              </w:rPr>
              <w:t>ΑΤΜ</w:t>
            </w:r>
          </w:p>
        </w:tc>
      </w:tr>
      <w:tr w:rsidR="00A914CB" w:rsidTr="00A914CB">
        <w:tblPrEx>
          <w:tblCellMar>
            <w:top w:w="0" w:type="dxa"/>
            <w:bottom w:w="0" w:type="dxa"/>
          </w:tblCellMar>
        </w:tblPrEx>
        <w:trPr>
          <w:trHeight w:val="523"/>
        </w:trPr>
        <w:tc>
          <w:tcPr>
            <w:tcW w:w="3635" w:type="dxa"/>
          </w:tcPr>
          <w:p w:rsidR="00A914CB" w:rsidRDefault="00A914CB" w:rsidP="00A914CB">
            <w:pPr>
              <w:rPr>
                <w:lang w:val="el-GR"/>
              </w:rPr>
            </w:pPr>
            <w:r>
              <w:rPr>
                <w:lang w:val="el-GR"/>
              </w:rPr>
              <w:t>Αρμοδιότητες</w:t>
            </w:r>
          </w:p>
        </w:tc>
        <w:tc>
          <w:tcPr>
            <w:tcW w:w="3844" w:type="dxa"/>
          </w:tcPr>
          <w:p w:rsidR="00A914CB" w:rsidRDefault="00A914CB" w:rsidP="00A914CB">
            <w:pPr>
              <w:rPr>
                <w:lang w:val="el-GR"/>
              </w:rPr>
            </w:pPr>
            <w:r>
              <w:rPr>
                <w:lang w:val="el-GR"/>
              </w:rPr>
              <w:t>Συνεργασίες</w:t>
            </w:r>
          </w:p>
        </w:tc>
      </w:tr>
      <w:tr w:rsidR="00A914CB" w:rsidTr="00A914CB">
        <w:tblPrEx>
          <w:tblCellMar>
            <w:top w:w="0" w:type="dxa"/>
            <w:bottom w:w="0" w:type="dxa"/>
          </w:tblCellMar>
        </w:tblPrEx>
        <w:trPr>
          <w:trHeight w:val="1486"/>
        </w:trPr>
        <w:tc>
          <w:tcPr>
            <w:tcW w:w="3635" w:type="dxa"/>
          </w:tcPr>
          <w:p w:rsidR="00A914CB" w:rsidRDefault="00A914CB" w:rsidP="00A914CB">
            <w:pPr>
              <w:rPr>
                <w:lang w:val="el-GR"/>
              </w:rPr>
            </w:pPr>
            <w:r>
              <w:rPr>
                <w:lang w:val="el-GR"/>
              </w:rPr>
              <w:t>Πραγματοποιεί την εκκίνηση της λειτουργείας του λογισμικού.</w:t>
            </w:r>
          </w:p>
          <w:p w:rsidR="00A914CB" w:rsidRDefault="00A914CB" w:rsidP="00A914CB">
            <w:pPr>
              <w:rPr>
                <w:lang w:val="el-GR"/>
              </w:rPr>
            </w:pPr>
            <w:r>
              <w:rPr>
                <w:lang w:val="el-GR"/>
              </w:rPr>
              <w:t>Προετιμάζει επαναληπτικά της συνεδρίες για τον πελάτη.</w:t>
            </w:r>
          </w:p>
        </w:tc>
        <w:tc>
          <w:tcPr>
            <w:tcW w:w="3844" w:type="dxa"/>
          </w:tcPr>
          <w:p w:rsidR="00A914CB" w:rsidRPr="00A914CB" w:rsidRDefault="00A914CB" w:rsidP="00A914CB">
            <w:pPr>
              <w:rPr>
                <w:lang w:val="el-GR"/>
              </w:rPr>
            </w:pPr>
            <w:r>
              <w:t>BankInfoSystem[</w:t>
            </w:r>
            <w:r>
              <w:rPr>
                <w:lang w:val="el-GR"/>
              </w:rPr>
              <w:t>Πελάτης</w:t>
            </w:r>
            <w:r>
              <w:t>]</w:t>
            </w:r>
            <w:r>
              <w:rPr>
                <w:lang w:val="el-GR"/>
              </w:rPr>
              <w:t>.</w:t>
            </w:r>
          </w:p>
          <w:p w:rsidR="00A914CB" w:rsidRPr="00A914CB" w:rsidRDefault="00A914CB" w:rsidP="00A914CB">
            <w:pPr>
              <w:rPr>
                <w:lang w:val="el-GR"/>
              </w:rPr>
            </w:pPr>
            <w:r>
              <w:t>Session[</w:t>
            </w:r>
            <w:r>
              <w:rPr>
                <w:lang w:val="el-GR"/>
              </w:rPr>
              <w:t>Πελάτης</w:t>
            </w:r>
            <w:r>
              <w:t>]</w:t>
            </w:r>
            <w:r>
              <w:rPr>
                <w:lang w:val="el-GR"/>
              </w:rPr>
              <w:t>.</w:t>
            </w:r>
          </w:p>
        </w:tc>
      </w:tr>
    </w:tbl>
    <w:p w:rsidR="00000CE7" w:rsidRDefault="00000CE7" w:rsidP="008C1F3F">
      <w:pPr>
        <w:rPr>
          <w:lang w:val="el-GR"/>
        </w:rPr>
      </w:pPr>
    </w:p>
    <w:p w:rsidR="00000CE7" w:rsidRPr="0024318E" w:rsidRDefault="00000CE7" w:rsidP="008C1F3F"/>
    <w:p w:rsidR="00A914CB" w:rsidRDefault="00A914CB" w:rsidP="008C1F3F">
      <w:pPr>
        <w:rPr>
          <w:lang w:val="el-GR"/>
        </w:rPr>
      </w:pPr>
    </w:p>
    <w:p w:rsidR="00A914CB" w:rsidRDefault="00A914CB" w:rsidP="008C1F3F">
      <w:pPr>
        <w:rPr>
          <w:lang w:val="el-GR"/>
        </w:rPr>
      </w:pPr>
    </w:p>
    <w:p w:rsidR="00A914CB" w:rsidRDefault="00A914CB" w:rsidP="008C1F3F">
      <w:pPr>
        <w:rPr>
          <w:lang w:val="el-GR"/>
        </w:rPr>
      </w:pPr>
    </w:p>
    <w:p w:rsidR="00A914CB" w:rsidRDefault="00A914CB" w:rsidP="008C1F3F">
      <w:pPr>
        <w:rPr>
          <w:lang w:val="el-GR"/>
        </w:rPr>
      </w:pPr>
    </w:p>
    <w:p w:rsidR="00A914CB" w:rsidRDefault="00A914CB" w:rsidP="008C1F3F">
      <w:pPr>
        <w:rPr>
          <w:lang w:val="el-GR"/>
        </w:rPr>
      </w:pP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3"/>
        <w:gridCol w:w="3832"/>
      </w:tblGrid>
      <w:tr w:rsidR="00A914CB" w:rsidTr="00A914CB">
        <w:tblPrEx>
          <w:tblCellMar>
            <w:top w:w="0" w:type="dxa"/>
            <w:bottom w:w="0" w:type="dxa"/>
          </w:tblCellMar>
        </w:tblPrEx>
        <w:trPr>
          <w:trHeight w:val="406"/>
        </w:trPr>
        <w:tc>
          <w:tcPr>
            <w:tcW w:w="7525" w:type="dxa"/>
            <w:gridSpan w:val="2"/>
          </w:tcPr>
          <w:p w:rsidR="00A914CB" w:rsidRPr="00A914CB" w:rsidRDefault="00A914CB" w:rsidP="00A914CB">
            <w:pPr>
              <w:jc w:val="center"/>
            </w:pPr>
            <w:r>
              <w:t>Session</w:t>
            </w:r>
          </w:p>
        </w:tc>
      </w:tr>
      <w:tr w:rsidR="00A914CB" w:rsidTr="00A914CB">
        <w:tblPrEx>
          <w:tblCellMar>
            <w:top w:w="0" w:type="dxa"/>
            <w:bottom w:w="0" w:type="dxa"/>
          </w:tblCellMar>
        </w:tblPrEx>
        <w:trPr>
          <w:trHeight w:val="616"/>
        </w:trPr>
        <w:tc>
          <w:tcPr>
            <w:tcW w:w="3693" w:type="dxa"/>
          </w:tcPr>
          <w:p w:rsidR="00A914CB" w:rsidRPr="00A914CB" w:rsidRDefault="00A914CB" w:rsidP="00A914CB">
            <w:pPr>
              <w:rPr>
                <w:lang w:val="el-GR"/>
              </w:rPr>
            </w:pPr>
            <w:r>
              <w:rPr>
                <w:lang w:val="el-GR"/>
              </w:rPr>
              <w:t>Αρμοδιότητες</w:t>
            </w:r>
          </w:p>
        </w:tc>
        <w:tc>
          <w:tcPr>
            <w:tcW w:w="3832" w:type="dxa"/>
          </w:tcPr>
          <w:p w:rsidR="00A914CB" w:rsidRPr="00A914CB" w:rsidRDefault="00A914CB" w:rsidP="00A914CB">
            <w:pPr>
              <w:rPr>
                <w:lang w:val="el-GR"/>
              </w:rPr>
            </w:pPr>
            <w:r>
              <w:rPr>
                <w:lang w:val="el-GR"/>
              </w:rPr>
              <w:t>Συνεδρίες</w:t>
            </w:r>
          </w:p>
        </w:tc>
      </w:tr>
      <w:tr w:rsidR="00A914CB" w:rsidTr="00A914CB">
        <w:tblPrEx>
          <w:tblCellMar>
            <w:top w:w="0" w:type="dxa"/>
            <w:bottom w:w="0" w:type="dxa"/>
          </w:tblCellMar>
        </w:tblPrEx>
        <w:trPr>
          <w:trHeight w:val="2566"/>
        </w:trPr>
        <w:tc>
          <w:tcPr>
            <w:tcW w:w="3693" w:type="dxa"/>
          </w:tcPr>
          <w:p w:rsidR="00A914CB" w:rsidRDefault="00A914CB" w:rsidP="00A914CB">
            <w:pPr>
              <w:rPr>
                <w:lang w:val="el-GR"/>
              </w:rPr>
            </w:pPr>
            <w:r>
              <w:rPr>
                <w:lang w:val="el-GR"/>
              </w:rPr>
              <w:t>Εκτελεί συνεδρία για τον πελάτη.</w:t>
            </w:r>
          </w:p>
          <w:p w:rsidR="00A914CB" w:rsidRDefault="00A914CB" w:rsidP="00A914CB">
            <w:pPr>
              <w:rPr>
                <w:lang w:val="el-GR"/>
              </w:rPr>
            </w:pPr>
            <w:r>
              <w:rPr>
                <w:lang w:val="el-GR"/>
              </w:rPr>
              <w:t>Εμφανίζει το κεντρικό μενού και τις επιλογές του κύριου μενού,προετιμάζοντας τις συναλλαγές.</w:t>
            </w:r>
          </w:p>
        </w:tc>
        <w:tc>
          <w:tcPr>
            <w:tcW w:w="3832" w:type="dxa"/>
          </w:tcPr>
          <w:p w:rsidR="00A914CB" w:rsidRDefault="00A914CB" w:rsidP="00A914CB">
            <w:pPr>
              <w:rPr>
                <w:lang w:val="el-GR"/>
              </w:rPr>
            </w:pPr>
            <w:r>
              <w:t>ATM</w:t>
            </w:r>
            <w:r w:rsidRPr="00A914CB">
              <w:rPr>
                <w:lang w:val="el-GR"/>
              </w:rPr>
              <w:t>[</w:t>
            </w:r>
            <w:r>
              <w:rPr>
                <w:lang w:val="el-GR"/>
              </w:rPr>
              <w:t>προμηθευτής</w:t>
            </w:r>
            <w:r w:rsidRPr="00A914CB">
              <w:rPr>
                <w:lang w:val="el-GR"/>
              </w:rPr>
              <w:t>]</w:t>
            </w:r>
            <w:r>
              <w:rPr>
                <w:lang w:val="el-GR"/>
              </w:rPr>
              <w:t>.</w:t>
            </w:r>
          </w:p>
          <w:p w:rsidR="00A914CB" w:rsidRDefault="00A914CB" w:rsidP="00A914CB">
            <w:pPr>
              <w:rPr>
                <w:lang w:val="el-GR"/>
              </w:rPr>
            </w:pPr>
            <w:r>
              <w:t>BankInfoSystem</w:t>
            </w:r>
            <w:r w:rsidRPr="00A914CB">
              <w:rPr>
                <w:lang w:val="el-GR"/>
              </w:rPr>
              <w:t>[</w:t>
            </w:r>
            <w:r>
              <w:rPr>
                <w:lang w:val="el-GR"/>
              </w:rPr>
              <w:t>πελάτης</w:t>
            </w:r>
            <w:r w:rsidRPr="00A914CB">
              <w:rPr>
                <w:lang w:val="el-GR"/>
              </w:rPr>
              <w:t>]</w:t>
            </w:r>
            <w:r>
              <w:rPr>
                <w:lang w:val="el-GR"/>
              </w:rPr>
              <w:t>.</w:t>
            </w:r>
          </w:p>
          <w:p w:rsidR="00A914CB" w:rsidRDefault="00A914CB" w:rsidP="00A914CB">
            <w:pPr>
              <w:rPr>
                <w:lang w:val="el-GR"/>
              </w:rPr>
            </w:pPr>
            <w:r>
              <w:t>Screen</w:t>
            </w:r>
            <w:r w:rsidRPr="00A914CB">
              <w:rPr>
                <w:lang w:val="el-GR"/>
              </w:rPr>
              <w:t>[</w:t>
            </w:r>
            <w:r>
              <w:rPr>
                <w:lang w:val="el-GR"/>
              </w:rPr>
              <w:t>πελάτης</w:t>
            </w:r>
            <w:r w:rsidRPr="00A914CB">
              <w:rPr>
                <w:lang w:val="el-GR"/>
              </w:rPr>
              <w:t>]</w:t>
            </w:r>
            <w:r>
              <w:rPr>
                <w:lang w:val="el-GR"/>
              </w:rPr>
              <w:t>.</w:t>
            </w:r>
          </w:p>
          <w:p w:rsidR="00A914CB" w:rsidRPr="00A914CB" w:rsidRDefault="00A914CB" w:rsidP="00A914CB">
            <w:pPr>
              <w:rPr>
                <w:lang w:val="el-GR"/>
              </w:rPr>
            </w:pPr>
            <w:r>
              <w:t>Keypad[</w:t>
            </w:r>
            <w:r>
              <w:rPr>
                <w:lang w:val="el-GR"/>
              </w:rPr>
              <w:t>πελάτης</w:t>
            </w:r>
            <w:r>
              <w:t>]</w:t>
            </w:r>
            <w:r>
              <w:rPr>
                <w:lang w:val="el-GR"/>
              </w:rPr>
              <w:t>.</w:t>
            </w:r>
          </w:p>
        </w:tc>
      </w:tr>
    </w:tbl>
    <w:p w:rsidR="00A914CB" w:rsidRDefault="00A914CB" w:rsidP="008C1F3F">
      <w:pPr>
        <w:rPr>
          <w:lang w:val="el-GR"/>
        </w:rPr>
      </w:pPr>
    </w:p>
    <w:p w:rsidR="00A914CB" w:rsidRDefault="00A914CB" w:rsidP="008C1F3F">
      <w:pPr>
        <w:rPr>
          <w:lang w:val="el-GR"/>
        </w:rPr>
      </w:pPr>
    </w:p>
    <w:tbl>
      <w:tblPr>
        <w:tblpPr w:leftFromText="180" w:rightFromText="180" w:vertAnchor="text" w:tblpX="535" w:tblpY="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63"/>
        <w:gridCol w:w="3855"/>
      </w:tblGrid>
      <w:tr w:rsidR="00A914CB" w:rsidTr="00A914CB">
        <w:tblPrEx>
          <w:tblCellMar>
            <w:top w:w="0" w:type="dxa"/>
            <w:bottom w:w="0" w:type="dxa"/>
          </w:tblCellMar>
        </w:tblPrEx>
        <w:trPr>
          <w:trHeight w:val="476"/>
        </w:trPr>
        <w:tc>
          <w:tcPr>
            <w:tcW w:w="7618" w:type="dxa"/>
            <w:gridSpan w:val="2"/>
          </w:tcPr>
          <w:p w:rsidR="00A914CB" w:rsidRPr="00A914CB" w:rsidRDefault="00A914CB" w:rsidP="00A914CB">
            <w:pPr>
              <w:jc w:val="center"/>
            </w:pPr>
            <w:r>
              <w:t>BankInfoSystem</w:t>
            </w:r>
          </w:p>
        </w:tc>
      </w:tr>
      <w:tr w:rsidR="00A914CB" w:rsidTr="00A914CB">
        <w:tblPrEx>
          <w:tblCellMar>
            <w:top w:w="0" w:type="dxa"/>
            <w:bottom w:w="0" w:type="dxa"/>
          </w:tblCellMar>
        </w:tblPrEx>
        <w:trPr>
          <w:trHeight w:val="580"/>
        </w:trPr>
        <w:tc>
          <w:tcPr>
            <w:tcW w:w="3763" w:type="dxa"/>
          </w:tcPr>
          <w:p w:rsidR="00A914CB" w:rsidRPr="00A914CB" w:rsidRDefault="00A914CB" w:rsidP="00A914CB">
            <w:pPr>
              <w:rPr>
                <w:lang w:val="el-GR"/>
              </w:rPr>
            </w:pPr>
            <w:r>
              <w:rPr>
                <w:lang w:val="el-GR"/>
              </w:rPr>
              <w:t>Αρμοδιότητες</w:t>
            </w:r>
          </w:p>
        </w:tc>
        <w:tc>
          <w:tcPr>
            <w:tcW w:w="3855" w:type="dxa"/>
          </w:tcPr>
          <w:p w:rsidR="00A914CB" w:rsidRPr="00A914CB" w:rsidRDefault="00A914CB" w:rsidP="00A914CB">
            <w:pPr>
              <w:rPr>
                <w:lang w:val="el-GR"/>
              </w:rPr>
            </w:pPr>
            <w:r>
              <w:rPr>
                <w:lang w:val="el-GR"/>
              </w:rPr>
              <w:t>Συνεδρίες</w:t>
            </w:r>
          </w:p>
        </w:tc>
      </w:tr>
      <w:tr w:rsidR="00A914CB" w:rsidTr="00A914CB">
        <w:tblPrEx>
          <w:tblCellMar>
            <w:top w:w="0" w:type="dxa"/>
            <w:bottom w:w="0" w:type="dxa"/>
          </w:tblCellMar>
        </w:tblPrEx>
        <w:trPr>
          <w:trHeight w:val="6608"/>
        </w:trPr>
        <w:tc>
          <w:tcPr>
            <w:tcW w:w="3763" w:type="dxa"/>
          </w:tcPr>
          <w:p w:rsidR="00A914CB" w:rsidRDefault="00B97B1B" w:rsidP="00A914CB">
            <w:pPr>
              <w:rPr>
                <w:lang w:val="el-GR"/>
              </w:rPr>
            </w:pPr>
            <w:r>
              <w:rPr>
                <w:lang w:val="el-GR"/>
              </w:rPr>
              <w:t>Δημιουργεί και διατηρεί  τις κάρτες που θα χρησιμοποιήσει για επίδειξη το λογισμικό.</w:t>
            </w:r>
          </w:p>
          <w:p w:rsidR="00B97B1B" w:rsidRDefault="00B97B1B" w:rsidP="00A914CB">
            <w:pPr>
              <w:rPr>
                <w:lang w:val="el-GR"/>
              </w:rPr>
            </w:pPr>
            <w:r>
              <w:rPr>
                <w:lang w:val="el-GR"/>
              </w:rPr>
              <w:t>Δημιουργεί και διατηρεί τους λογαριασμους που θα χρησιμοποιηθούν από το λογισμικό.</w:t>
            </w:r>
          </w:p>
          <w:p w:rsidR="00B97B1B" w:rsidRDefault="00B97B1B" w:rsidP="00A914CB">
            <w:r w:rsidRPr="00B97B1B">
              <w:rPr>
                <w:lang w:val="el-GR"/>
              </w:rPr>
              <w:t>Πραγματοποιε</w:t>
            </w:r>
            <w:r>
              <w:rPr>
                <w:lang w:val="el-GR"/>
              </w:rPr>
              <w:t>ί την αυθεντικοποίηση των στοιχείων που παράχει ο πελάτης που προσπαθεί να συνδεθεί.</w:t>
            </w:r>
          </w:p>
          <w:p w:rsidR="00B97B1B" w:rsidRDefault="00B97B1B" w:rsidP="00A914CB">
            <w:pPr>
              <w:rPr>
                <w:lang w:val="el-GR"/>
              </w:rPr>
            </w:pPr>
            <w:r>
              <w:rPr>
                <w:lang w:val="el-GR"/>
              </w:rPr>
              <w:t>Πραγματοποιεί εύρεση του αριθμού των συνδεδεμένων λογαριασμών.</w:t>
            </w:r>
          </w:p>
          <w:p w:rsidR="00B97B1B" w:rsidRDefault="00B97B1B" w:rsidP="00B97B1B">
            <w:r>
              <w:rPr>
                <w:lang w:val="el-GR"/>
              </w:rPr>
              <w:t>Πραγματοποιεί εύρεση πληροφοριών σχετικά με τους συνδεδεμένους λογαριασμούς(Κατασκευάζει λεκτικό με το τελευταίο ψηφίο του κάθε λογαριασμού).</w:t>
            </w:r>
          </w:p>
          <w:p w:rsidR="00AC3682" w:rsidRDefault="00AC3682" w:rsidP="00B97B1B">
            <w:pPr>
              <w:rPr>
                <w:lang w:val="el-GR"/>
              </w:rPr>
            </w:pPr>
            <w:r>
              <w:rPr>
                <w:lang w:val="el-GR"/>
              </w:rPr>
              <w:t>Υπολογίζει το υπόλοιπου του λογαριασμού που θα επιλέξει ο συνδεδεμένος πελάτης.</w:t>
            </w:r>
          </w:p>
          <w:p w:rsidR="00AC3682" w:rsidRDefault="00AC3682" w:rsidP="00B97B1B">
            <w:pPr>
              <w:rPr>
                <w:lang w:val="el-GR"/>
              </w:rPr>
            </w:pPr>
            <w:r>
              <w:rPr>
                <w:lang w:val="el-GR"/>
              </w:rPr>
              <w:t>Πραγματοποιει πρόσθεση ενός ποσού στο συνολικό υπόλοιπο του λογαριασμού που έχει επιλέλει ο συνδεδεμένος πελάτης.</w:t>
            </w:r>
          </w:p>
          <w:p w:rsidR="00AC3682" w:rsidRPr="00AC3682" w:rsidRDefault="00AC3682" w:rsidP="00B97B1B">
            <w:pPr>
              <w:rPr>
                <w:lang w:val="el-GR"/>
              </w:rPr>
            </w:pPr>
            <w:r>
              <w:rPr>
                <w:lang w:val="el-GR"/>
              </w:rPr>
              <w:t>Πραγματοποιεί αφαίρεση ενός ποσού από το συνολικό υπόλοιπο του επιλεγμένου λογαριασμού του συνδεδεμένου πελάτη.</w:t>
            </w:r>
          </w:p>
        </w:tc>
        <w:tc>
          <w:tcPr>
            <w:tcW w:w="3855" w:type="dxa"/>
          </w:tcPr>
          <w:p w:rsidR="00A914CB" w:rsidRDefault="00AC3682" w:rsidP="00A914CB">
            <w:pPr>
              <w:rPr>
                <w:lang w:val="el-GR"/>
              </w:rPr>
            </w:pPr>
            <w:r>
              <w:rPr>
                <w:lang w:val="el-GR"/>
              </w:rPr>
              <w:t>ΑΤΜ[προμηθευτής].</w:t>
            </w:r>
          </w:p>
          <w:p w:rsidR="00AC3682" w:rsidRDefault="00AC3682" w:rsidP="00A914CB">
            <w:pPr>
              <w:rPr>
                <w:lang w:val="el-GR"/>
              </w:rPr>
            </w:pPr>
            <w:r>
              <w:t>Session</w:t>
            </w:r>
            <w:r w:rsidRPr="00AC3682">
              <w:rPr>
                <w:lang w:val="el-GR"/>
              </w:rPr>
              <w:t>[</w:t>
            </w:r>
            <w:r>
              <w:rPr>
                <w:lang w:val="el-GR"/>
              </w:rPr>
              <w:t>προμηθευτής</w:t>
            </w:r>
            <w:r w:rsidRPr="00AC3682">
              <w:rPr>
                <w:lang w:val="el-GR"/>
              </w:rPr>
              <w:t>]</w:t>
            </w:r>
            <w:r>
              <w:rPr>
                <w:lang w:val="el-GR"/>
              </w:rPr>
              <w:t>.</w:t>
            </w:r>
          </w:p>
          <w:p w:rsidR="00AC3682" w:rsidRDefault="00AC3682" w:rsidP="00A914CB">
            <w:pPr>
              <w:rPr>
                <w:lang w:val="el-GR"/>
              </w:rPr>
            </w:pPr>
            <w:r>
              <w:t>Account</w:t>
            </w:r>
            <w:r w:rsidRPr="00AC3682">
              <w:rPr>
                <w:lang w:val="el-GR"/>
              </w:rPr>
              <w:t>[</w:t>
            </w:r>
            <w:r>
              <w:rPr>
                <w:lang w:val="el-GR"/>
              </w:rPr>
              <w:t>πελάτης</w:t>
            </w:r>
            <w:r w:rsidRPr="00AC3682">
              <w:rPr>
                <w:lang w:val="el-GR"/>
              </w:rPr>
              <w:t>]</w:t>
            </w:r>
            <w:r>
              <w:rPr>
                <w:lang w:val="el-GR"/>
              </w:rPr>
              <w:t>.</w:t>
            </w:r>
          </w:p>
          <w:p w:rsidR="00AC3682" w:rsidRDefault="00AC3682" w:rsidP="00A914CB">
            <w:pPr>
              <w:rPr>
                <w:lang w:val="el-GR"/>
              </w:rPr>
            </w:pPr>
            <w:r>
              <w:t>Card</w:t>
            </w:r>
            <w:r w:rsidRPr="00AC3682">
              <w:rPr>
                <w:lang w:val="el-GR"/>
              </w:rPr>
              <w:t>[</w:t>
            </w:r>
            <w:r>
              <w:rPr>
                <w:lang w:val="el-GR"/>
              </w:rPr>
              <w:t>Πελάτης</w:t>
            </w:r>
            <w:r w:rsidRPr="00AC3682">
              <w:rPr>
                <w:lang w:val="el-GR"/>
              </w:rPr>
              <w:t>]</w:t>
            </w:r>
            <w:r>
              <w:rPr>
                <w:lang w:val="el-GR"/>
              </w:rPr>
              <w:t>.</w:t>
            </w:r>
          </w:p>
          <w:p w:rsidR="00AC3682" w:rsidRPr="00AC3682" w:rsidRDefault="00AC3682" w:rsidP="00A914CB">
            <w:pPr>
              <w:rPr>
                <w:lang w:val="el-GR"/>
              </w:rPr>
            </w:pPr>
            <w:r>
              <w:t>Transaction</w:t>
            </w:r>
            <w:r w:rsidRPr="00AC3682">
              <w:rPr>
                <w:lang w:val="el-GR"/>
              </w:rPr>
              <w:t>[</w:t>
            </w:r>
            <w:r>
              <w:rPr>
                <w:lang w:val="el-GR"/>
              </w:rPr>
              <w:t>Προμηθευτής</w:t>
            </w:r>
            <w:r w:rsidRPr="00AC3682">
              <w:rPr>
                <w:lang w:val="el-GR"/>
              </w:rPr>
              <w:t>]</w:t>
            </w:r>
            <w:r>
              <w:rPr>
                <w:lang w:val="el-GR"/>
              </w:rPr>
              <w:t>.</w:t>
            </w:r>
          </w:p>
        </w:tc>
      </w:tr>
    </w:tbl>
    <w:p w:rsidR="00A914CB" w:rsidRDefault="00A914CB" w:rsidP="008C1F3F">
      <w:pPr>
        <w:rPr>
          <w:lang w:val="el-GR"/>
        </w:rPr>
      </w:pPr>
    </w:p>
    <w:p w:rsidR="00AC3682" w:rsidRDefault="00AC3682" w:rsidP="008C1F3F">
      <w:pPr>
        <w:rPr>
          <w:lang w:val="el-GR"/>
        </w:rPr>
      </w:pPr>
    </w:p>
    <w:p w:rsidR="00AC3682" w:rsidRDefault="00AC3682">
      <w:pPr>
        <w:rPr>
          <w:lang w:val="el-GR"/>
        </w:rPr>
      </w:pPr>
      <w:r>
        <w:rPr>
          <w:lang w:val="el-GR"/>
        </w:rPr>
        <w:br w:type="page"/>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04"/>
        <w:gridCol w:w="4436"/>
      </w:tblGrid>
      <w:tr w:rsidR="00AC3682" w:rsidTr="00AC3682">
        <w:tblPrEx>
          <w:tblCellMar>
            <w:top w:w="0" w:type="dxa"/>
            <w:bottom w:w="0" w:type="dxa"/>
          </w:tblCellMar>
        </w:tblPrEx>
        <w:trPr>
          <w:trHeight w:val="627"/>
        </w:trPr>
        <w:tc>
          <w:tcPr>
            <w:tcW w:w="8640" w:type="dxa"/>
            <w:gridSpan w:val="2"/>
          </w:tcPr>
          <w:p w:rsidR="00AC3682" w:rsidRPr="00AC3682" w:rsidRDefault="00AC3682" w:rsidP="00AC3682">
            <w:pPr>
              <w:jc w:val="center"/>
            </w:pPr>
            <w:r>
              <w:t>Account</w:t>
            </w:r>
          </w:p>
        </w:tc>
      </w:tr>
      <w:tr w:rsidR="00AC3682" w:rsidTr="00AC3682">
        <w:tblPrEx>
          <w:tblCellMar>
            <w:top w:w="0" w:type="dxa"/>
            <w:bottom w:w="0" w:type="dxa"/>
          </w:tblCellMar>
        </w:tblPrEx>
        <w:trPr>
          <w:trHeight w:val="534"/>
        </w:trPr>
        <w:tc>
          <w:tcPr>
            <w:tcW w:w="4204" w:type="dxa"/>
          </w:tcPr>
          <w:p w:rsidR="00AC3682" w:rsidRPr="00AC3682" w:rsidRDefault="00AC3682" w:rsidP="00AC3682">
            <w:pPr>
              <w:rPr>
                <w:lang w:val="el-GR"/>
              </w:rPr>
            </w:pPr>
            <w:r>
              <w:rPr>
                <w:lang w:val="el-GR"/>
              </w:rPr>
              <w:t>Αρμοδιότητες</w:t>
            </w:r>
          </w:p>
        </w:tc>
        <w:tc>
          <w:tcPr>
            <w:tcW w:w="4436" w:type="dxa"/>
          </w:tcPr>
          <w:p w:rsidR="00AC3682" w:rsidRPr="00AC3682" w:rsidRDefault="00AC3682" w:rsidP="00AC3682">
            <w:pPr>
              <w:rPr>
                <w:lang w:val="el-GR"/>
              </w:rPr>
            </w:pPr>
            <w:r>
              <w:rPr>
                <w:lang w:val="el-GR"/>
              </w:rPr>
              <w:t>Συνεργασίες</w:t>
            </w:r>
          </w:p>
        </w:tc>
      </w:tr>
      <w:tr w:rsidR="00AC3682" w:rsidTr="00AC3682">
        <w:tblPrEx>
          <w:tblCellMar>
            <w:top w:w="0" w:type="dxa"/>
            <w:bottom w:w="0" w:type="dxa"/>
          </w:tblCellMar>
        </w:tblPrEx>
        <w:trPr>
          <w:trHeight w:val="3670"/>
        </w:trPr>
        <w:tc>
          <w:tcPr>
            <w:tcW w:w="4204" w:type="dxa"/>
          </w:tcPr>
          <w:p w:rsidR="00AC3682" w:rsidRDefault="00AC3682" w:rsidP="00AC3682">
            <w:pPr>
              <w:rPr>
                <w:lang w:val="el-GR"/>
              </w:rPr>
            </w:pPr>
            <w:r>
              <w:rPr>
                <w:lang w:val="el-GR"/>
              </w:rPr>
              <w:t>Αποθηκεύει το αριθμό λογαριασμού ενός λογαριασμού.</w:t>
            </w:r>
          </w:p>
          <w:p w:rsidR="00AC3682" w:rsidRDefault="00AC3682" w:rsidP="00AC3682">
            <w:pPr>
              <w:rPr>
                <w:lang w:val="el-GR"/>
              </w:rPr>
            </w:pPr>
            <w:r>
              <w:rPr>
                <w:lang w:val="el-GR"/>
              </w:rPr>
              <w:t>Αποθηκεύει το συνολικό υπόλοιπο ενός λογαριασμού.</w:t>
            </w:r>
          </w:p>
          <w:p w:rsidR="00AC3682" w:rsidRDefault="00AC3682" w:rsidP="00AC3682">
            <w:pPr>
              <w:rPr>
                <w:lang w:val="el-GR"/>
              </w:rPr>
            </w:pPr>
            <w:r>
              <w:rPr>
                <w:lang w:val="el-GR"/>
              </w:rPr>
              <w:t>Αποθηκευεί το διαθέσιμο υπόλοιπο ενός λογαριασμού.</w:t>
            </w:r>
          </w:p>
          <w:p w:rsidR="00710368" w:rsidRDefault="00710368" w:rsidP="00AC3682">
            <w:pPr>
              <w:rPr>
                <w:lang w:val="el-GR"/>
              </w:rPr>
            </w:pPr>
            <w:r>
              <w:rPr>
                <w:lang w:val="el-GR"/>
              </w:rPr>
              <w:t>Παρέχει πληροφορία σχετικά με το συνολικό υπόλοιπο όταν της ζητηθεί.</w:t>
            </w:r>
          </w:p>
          <w:p w:rsidR="00710368" w:rsidRDefault="00710368" w:rsidP="00AC3682">
            <w:r>
              <w:rPr>
                <w:lang w:val="el-GR"/>
              </w:rPr>
              <w:t>Παρέχει πληροφορίες σχετικά με τον αριθμό κάρτας όταν της ζητηθεί.</w:t>
            </w:r>
          </w:p>
          <w:p w:rsidR="00710368" w:rsidRDefault="00710368" w:rsidP="00AC3682">
            <w:pPr>
              <w:rPr>
                <w:lang w:val="el-GR"/>
              </w:rPr>
            </w:pPr>
            <w:r>
              <w:rPr>
                <w:lang w:val="el-GR"/>
              </w:rPr>
              <w:t>Πραγματοποιεί πρόσθεση ενός ποσού στο συνολικό υπόλοιπο του λογαριασμού.</w:t>
            </w:r>
          </w:p>
          <w:p w:rsidR="00710368" w:rsidRPr="00710368" w:rsidRDefault="00710368" w:rsidP="00AC3682">
            <w:pPr>
              <w:rPr>
                <w:lang w:val="el-GR"/>
              </w:rPr>
            </w:pPr>
            <w:r>
              <w:rPr>
                <w:lang w:val="el-GR"/>
              </w:rPr>
              <w:t>Πραγματοποιεί αφαίρεση</w:t>
            </w:r>
            <w:r w:rsidRPr="00710368">
              <w:rPr>
                <w:lang w:val="el-GR"/>
              </w:rPr>
              <w:t xml:space="preserve"> ενός ποσού στο συνολικό υπόλοιπο του λογαριασμού.</w:t>
            </w:r>
          </w:p>
          <w:p w:rsidR="00AC3682" w:rsidRDefault="00AC3682" w:rsidP="00AC3682">
            <w:pPr>
              <w:rPr>
                <w:lang w:val="el-GR"/>
              </w:rPr>
            </w:pPr>
          </w:p>
        </w:tc>
        <w:tc>
          <w:tcPr>
            <w:tcW w:w="4436" w:type="dxa"/>
          </w:tcPr>
          <w:p w:rsidR="00AC3682" w:rsidRDefault="00710368" w:rsidP="00AC3682">
            <w:pPr>
              <w:rPr>
                <w:lang w:val="el-GR"/>
              </w:rPr>
            </w:pPr>
            <w:r>
              <w:t>Card[</w:t>
            </w:r>
            <w:r>
              <w:rPr>
                <w:lang w:val="el-GR"/>
              </w:rPr>
              <w:t>Προμηθευτής</w:t>
            </w:r>
            <w:r>
              <w:t>]</w:t>
            </w:r>
            <w:r>
              <w:rPr>
                <w:lang w:val="el-GR"/>
              </w:rPr>
              <w:t>.</w:t>
            </w:r>
          </w:p>
          <w:p w:rsidR="00710368" w:rsidRPr="00710368" w:rsidRDefault="00710368" w:rsidP="00AC3682">
            <w:pPr>
              <w:rPr>
                <w:lang w:val="el-GR"/>
              </w:rPr>
            </w:pPr>
            <w:r>
              <w:t>BankInfoSystem[</w:t>
            </w:r>
            <w:r>
              <w:rPr>
                <w:lang w:val="el-GR"/>
              </w:rPr>
              <w:t>Προμηθευτής</w:t>
            </w:r>
            <w:r>
              <w:t>]</w:t>
            </w:r>
            <w:r>
              <w:rPr>
                <w:lang w:val="el-GR"/>
              </w:rPr>
              <w:t>.</w:t>
            </w:r>
          </w:p>
        </w:tc>
      </w:tr>
    </w:tbl>
    <w:p w:rsidR="00710368" w:rsidRDefault="00710368" w:rsidP="008C1F3F">
      <w:pPr>
        <w:rPr>
          <w:lang w:val="el-GR"/>
        </w:rPr>
      </w:pPr>
    </w:p>
    <w:tbl>
      <w:tblPr>
        <w:tblpPr w:leftFromText="180" w:rightFromText="180" w:vertAnchor="text" w:tblpX="59" w:tblpY="4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11"/>
        <w:gridCol w:w="4471"/>
      </w:tblGrid>
      <w:tr w:rsidR="00710368" w:rsidTr="00710368">
        <w:tblPrEx>
          <w:tblCellMar>
            <w:top w:w="0" w:type="dxa"/>
            <w:bottom w:w="0" w:type="dxa"/>
          </w:tblCellMar>
        </w:tblPrEx>
        <w:trPr>
          <w:trHeight w:val="569"/>
        </w:trPr>
        <w:tc>
          <w:tcPr>
            <w:tcW w:w="8582" w:type="dxa"/>
            <w:gridSpan w:val="2"/>
          </w:tcPr>
          <w:p w:rsidR="00710368" w:rsidRPr="00710368" w:rsidRDefault="00710368" w:rsidP="00710368">
            <w:pPr>
              <w:jc w:val="center"/>
            </w:pPr>
            <w:r>
              <w:t>Keypad</w:t>
            </w:r>
          </w:p>
        </w:tc>
      </w:tr>
      <w:tr w:rsidR="00710368" w:rsidTr="00710368">
        <w:tblPrEx>
          <w:tblCellMar>
            <w:top w:w="0" w:type="dxa"/>
            <w:bottom w:w="0" w:type="dxa"/>
          </w:tblCellMar>
        </w:tblPrEx>
        <w:trPr>
          <w:trHeight w:val="650"/>
        </w:trPr>
        <w:tc>
          <w:tcPr>
            <w:tcW w:w="4111" w:type="dxa"/>
          </w:tcPr>
          <w:p w:rsidR="00710368" w:rsidRPr="00710368" w:rsidRDefault="00710368" w:rsidP="00710368">
            <w:pPr>
              <w:rPr>
                <w:lang w:val="el-GR"/>
              </w:rPr>
            </w:pPr>
            <w:r>
              <w:rPr>
                <w:lang w:val="el-GR"/>
              </w:rPr>
              <w:t>Αρμοδιότητες</w:t>
            </w:r>
          </w:p>
        </w:tc>
        <w:tc>
          <w:tcPr>
            <w:tcW w:w="4471" w:type="dxa"/>
          </w:tcPr>
          <w:p w:rsidR="00710368" w:rsidRPr="00710368" w:rsidRDefault="00710368" w:rsidP="00710368">
            <w:pPr>
              <w:rPr>
                <w:lang w:val="el-GR"/>
              </w:rPr>
            </w:pPr>
            <w:r>
              <w:rPr>
                <w:lang w:val="el-GR"/>
              </w:rPr>
              <w:t>Συνεργασίες</w:t>
            </w:r>
          </w:p>
        </w:tc>
      </w:tr>
      <w:tr w:rsidR="00710368" w:rsidRPr="00710368" w:rsidTr="00710368">
        <w:tblPrEx>
          <w:tblCellMar>
            <w:top w:w="0" w:type="dxa"/>
            <w:bottom w:w="0" w:type="dxa"/>
          </w:tblCellMar>
        </w:tblPrEx>
        <w:trPr>
          <w:trHeight w:val="2520"/>
        </w:trPr>
        <w:tc>
          <w:tcPr>
            <w:tcW w:w="4111" w:type="dxa"/>
          </w:tcPr>
          <w:p w:rsidR="00710368" w:rsidRPr="00710368" w:rsidRDefault="00710368" w:rsidP="00710368">
            <w:pPr>
              <w:rPr>
                <w:lang w:val="el-GR"/>
              </w:rPr>
            </w:pPr>
            <w:r>
              <w:rPr>
                <w:lang w:val="el-GR"/>
              </w:rPr>
              <w:t xml:space="preserve">Πραγματοποιεί είσοδο ακέραιων δεδομένων στο </w:t>
            </w:r>
            <w:r>
              <w:t>ATM</w:t>
            </w:r>
          </w:p>
        </w:tc>
        <w:tc>
          <w:tcPr>
            <w:tcW w:w="4471" w:type="dxa"/>
          </w:tcPr>
          <w:p w:rsidR="00710368" w:rsidRPr="00710368" w:rsidRDefault="00710368" w:rsidP="00710368">
            <w:r>
              <w:t>Session[</w:t>
            </w:r>
            <w:r>
              <w:rPr>
                <w:lang w:val="el-GR"/>
              </w:rPr>
              <w:t>Προμηθευτής</w:t>
            </w:r>
            <w:r>
              <w:t>].</w:t>
            </w:r>
          </w:p>
          <w:p w:rsidR="00710368" w:rsidRDefault="00710368" w:rsidP="00710368">
            <w:r>
              <w:t>Transaction[</w:t>
            </w:r>
            <w:r>
              <w:rPr>
                <w:lang w:val="el-GR"/>
              </w:rPr>
              <w:t>Προμηθευτής</w:t>
            </w:r>
            <w:r>
              <w:t>].</w:t>
            </w:r>
          </w:p>
          <w:p w:rsidR="00710368" w:rsidRPr="00710368" w:rsidRDefault="00710368" w:rsidP="00710368">
            <w:r>
              <w:t>Authentication[</w:t>
            </w:r>
            <w:r>
              <w:rPr>
                <w:lang w:val="el-GR"/>
              </w:rPr>
              <w:t>Προμηθευτής</w:t>
            </w:r>
            <w:r>
              <w:t>].</w:t>
            </w:r>
          </w:p>
        </w:tc>
      </w:tr>
    </w:tbl>
    <w:p w:rsidR="00A914CB" w:rsidRDefault="00A914CB" w:rsidP="008C1F3F"/>
    <w:p w:rsidR="00710368" w:rsidRDefault="00710368" w:rsidP="008C1F3F"/>
    <w:p w:rsidR="00710368" w:rsidRDefault="00710368" w:rsidP="008C1F3F"/>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88"/>
        <w:gridCol w:w="4378"/>
      </w:tblGrid>
      <w:tr w:rsidR="00710368" w:rsidTr="00710368">
        <w:tblPrEx>
          <w:tblCellMar>
            <w:top w:w="0" w:type="dxa"/>
            <w:bottom w:w="0" w:type="dxa"/>
          </w:tblCellMar>
        </w:tblPrEx>
        <w:trPr>
          <w:trHeight w:val="464"/>
        </w:trPr>
        <w:tc>
          <w:tcPr>
            <w:tcW w:w="8466" w:type="dxa"/>
            <w:gridSpan w:val="2"/>
          </w:tcPr>
          <w:p w:rsidR="00710368" w:rsidRDefault="00710368" w:rsidP="00710368">
            <w:pPr>
              <w:jc w:val="center"/>
            </w:pPr>
            <w:r>
              <w:t>Screen</w:t>
            </w:r>
          </w:p>
        </w:tc>
      </w:tr>
      <w:tr w:rsidR="00710368" w:rsidTr="00710368">
        <w:tblPrEx>
          <w:tblCellMar>
            <w:top w:w="0" w:type="dxa"/>
            <w:bottom w:w="0" w:type="dxa"/>
          </w:tblCellMar>
        </w:tblPrEx>
        <w:trPr>
          <w:trHeight w:val="534"/>
        </w:trPr>
        <w:tc>
          <w:tcPr>
            <w:tcW w:w="4088" w:type="dxa"/>
          </w:tcPr>
          <w:p w:rsidR="00710368" w:rsidRPr="00710368" w:rsidRDefault="00710368" w:rsidP="00710368">
            <w:pPr>
              <w:rPr>
                <w:lang w:val="el-GR"/>
              </w:rPr>
            </w:pPr>
            <w:r>
              <w:rPr>
                <w:lang w:val="el-GR"/>
              </w:rPr>
              <w:t>Αρμοδιότητες</w:t>
            </w:r>
          </w:p>
        </w:tc>
        <w:tc>
          <w:tcPr>
            <w:tcW w:w="4378" w:type="dxa"/>
          </w:tcPr>
          <w:p w:rsidR="00710368" w:rsidRPr="00710368" w:rsidRDefault="00710368" w:rsidP="00710368">
            <w:pPr>
              <w:rPr>
                <w:lang w:val="el-GR"/>
              </w:rPr>
            </w:pPr>
            <w:r>
              <w:rPr>
                <w:lang w:val="el-GR"/>
              </w:rPr>
              <w:t>Συνεργασίες</w:t>
            </w:r>
          </w:p>
        </w:tc>
      </w:tr>
      <w:tr w:rsidR="00710368" w:rsidRPr="00972705" w:rsidTr="00710368">
        <w:tblPrEx>
          <w:tblCellMar>
            <w:top w:w="0" w:type="dxa"/>
            <w:bottom w:w="0" w:type="dxa"/>
          </w:tblCellMar>
        </w:tblPrEx>
        <w:trPr>
          <w:trHeight w:val="2996"/>
        </w:trPr>
        <w:tc>
          <w:tcPr>
            <w:tcW w:w="4088" w:type="dxa"/>
          </w:tcPr>
          <w:p w:rsidR="00710368" w:rsidRDefault="00710368" w:rsidP="00710368">
            <w:pPr>
              <w:rPr>
                <w:lang w:val="el-GR"/>
              </w:rPr>
            </w:pPr>
            <w:r>
              <w:rPr>
                <w:lang w:val="el-GR"/>
              </w:rPr>
              <w:t>Πραγματοποιεί εμφάνιση μηνυμάτων στην οθόνη του υπολογιστή που χρησιμοποιεί το λογισμικό.</w:t>
            </w:r>
          </w:p>
        </w:tc>
        <w:tc>
          <w:tcPr>
            <w:tcW w:w="4378" w:type="dxa"/>
          </w:tcPr>
          <w:p w:rsidR="00710368" w:rsidRDefault="00710368" w:rsidP="00710368">
            <w:r>
              <w:t>Session[</w:t>
            </w:r>
            <w:r w:rsidR="00972705">
              <w:rPr>
                <w:lang w:val="el-GR"/>
              </w:rPr>
              <w:t>Προμηθευτής</w:t>
            </w:r>
            <w:r>
              <w:t>].</w:t>
            </w:r>
          </w:p>
          <w:p w:rsidR="00710368" w:rsidRDefault="00710368" w:rsidP="00710368">
            <w:r>
              <w:t>Authentication[</w:t>
            </w:r>
            <w:r w:rsidR="00972705">
              <w:rPr>
                <w:lang w:val="el-GR"/>
              </w:rPr>
              <w:t>Προμηθευτής</w:t>
            </w:r>
            <w:r>
              <w:t>].</w:t>
            </w:r>
          </w:p>
          <w:p w:rsidR="00972705" w:rsidRPr="00710368" w:rsidRDefault="00972705" w:rsidP="00710368">
            <w:r>
              <w:t>Transaction[</w:t>
            </w:r>
            <w:r>
              <w:rPr>
                <w:lang w:val="el-GR"/>
              </w:rPr>
              <w:t>Προμηθευτής</w:t>
            </w:r>
            <w:r>
              <w:t>].</w:t>
            </w:r>
          </w:p>
        </w:tc>
      </w:tr>
    </w:tbl>
    <w:p w:rsidR="00972705" w:rsidRDefault="00972705" w:rsidP="008C1F3F"/>
    <w:tbl>
      <w:tblPr>
        <w:tblpPr w:leftFromText="180" w:rightFromText="180" w:vertAnchor="text" w:tblpX="129" w:tblpY="5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18"/>
        <w:gridCol w:w="4297"/>
      </w:tblGrid>
      <w:tr w:rsidR="00972705" w:rsidTr="00F049EC">
        <w:tblPrEx>
          <w:tblCellMar>
            <w:top w:w="0" w:type="dxa"/>
            <w:bottom w:w="0" w:type="dxa"/>
          </w:tblCellMar>
        </w:tblPrEx>
        <w:trPr>
          <w:trHeight w:val="406"/>
        </w:trPr>
        <w:tc>
          <w:tcPr>
            <w:tcW w:w="8315" w:type="dxa"/>
            <w:gridSpan w:val="2"/>
          </w:tcPr>
          <w:p w:rsidR="00972705" w:rsidRPr="00972705" w:rsidRDefault="00972705" w:rsidP="00F049EC">
            <w:pPr>
              <w:jc w:val="center"/>
            </w:pPr>
            <w:r>
              <w:t>Card</w:t>
            </w:r>
          </w:p>
        </w:tc>
      </w:tr>
      <w:tr w:rsidR="00972705" w:rsidTr="00F049EC">
        <w:tblPrEx>
          <w:tblCellMar>
            <w:top w:w="0" w:type="dxa"/>
            <w:bottom w:w="0" w:type="dxa"/>
          </w:tblCellMar>
        </w:tblPrEx>
        <w:trPr>
          <w:trHeight w:val="557"/>
        </w:trPr>
        <w:tc>
          <w:tcPr>
            <w:tcW w:w="4018" w:type="dxa"/>
          </w:tcPr>
          <w:p w:rsidR="00972705" w:rsidRPr="00972705" w:rsidRDefault="00972705" w:rsidP="00F049EC">
            <w:pPr>
              <w:rPr>
                <w:lang w:val="el-GR"/>
              </w:rPr>
            </w:pPr>
            <w:r>
              <w:rPr>
                <w:lang w:val="el-GR"/>
              </w:rPr>
              <w:t>Αρμοδιότητες</w:t>
            </w:r>
          </w:p>
        </w:tc>
        <w:tc>
          <w:tcPr>
            <w:tcW w:w="4297" w:type="dxa"/>
          </w:tcPr>
          <w:p w:rsidR="00972705" w:rsidRPr="00972705" w:rsidRDefault="00972705" w:rsidP="00F049EC">
            <w:pPr>
              <w:rPr>
                <w:lang w:val="el-GR"/>
              </w:rPr>
            </w:pPr>
            <w:r>
              <w:rPr>
                <w:lang w:val="el-GR"/>
              </w:rPr>
              <w:t>Συνεργασίες</w:t>
            </w:r>
          </w:p>
        </w:tc>
      </w:tr>
      <w:tr w:rsidR="00972705" w:rsidRPr="00972705" w:rsidTr="00F049EC">
        <w:tblPrEx>
          <w:tblCellMar>
            <w:top w:w="0" w:type="dxa"/>
            <w:bottom w:w="0" w:type="dxa"/>
          </w:tblCellMar>
        </w:tblPrEx>
        <w:trPr>
          <w:trHeight w:val="1010"/>
        </w:trPr>
        <w:tc>
          <w:tcPr>
            <w:tcW w:w="4018" w:type="dxa"/>
          </w:tcPr>
          <w:p w:rsidR="00972705" w:rsidRDefault="00972705" w:rsidP="00F049EC">
            <w:pPr>
              <w:rPr>
                <w:lang w:val="el-GR"/>
              </w:rPr>
            </w:pPr>
            <w:r>
              <w:rPr>
                <w:lang w:val="el-GR"/>
              </w:rPr>
              <w:t>Αποθηκεύει τον αριθμό μίας κάρτας.</w:t>
            </w:r>
          </w:p>
          <w:p w:rsidR="00972705" w:rsidRDefault="00972705" w:rsidP="00F049EC">
            <w:pPr>
              <w:rPr>
                <w:lang w:val="el-GR"/>
              </w:rPr>
            </w:pPr>
            <w:r>
              <w:rPr>
                <w:lang w:val="el-GR"/>
              </w:rPr>
              <w:t xml:space="preserve">Αποθηκεύει το </w:t>
            </w:r>
            <w:r>
              <w:t>pin</w:t>
            </w:r>
            <w:r w:rsidRPr="00972705">
              <w:rPr>
                <w:lang w:val="el-GR"/>
              </w:rPr>
              <w:t xml:space="preserve"> </w:t>
            </w:r>
            <w:r>
              <w:rPr>
                <w:lang w:val="el-GR"/>
              </w:rPr>
              <w:t>μίας κάρτας.</w:t>
            </w:r>
          </w:p>
          <w:p w:rsidR="00972705" w:rsidRPr="00972705" w:rsidRDefault="00972705" w:rsidP="00F049EC">
            <w:pPr>
              <w:rPr>
                <w:lang w:val="el-GR"/>
              </w:rPr>
            </w:pPr>
            <w:r>
              <w:rPr>
                <w:lang w:val="el-GR"/>
              </w:rPr>
              <w:t>Αποθηκεύει τους λογαριασμούς που σχετίζονται με την κάρτα.</w:t>
            </w:r>
          </w:p>
          <w:p w:rsidR="00972705" w:rsidRDefault="00972705" w:rsidP="00F049EC">
            <w:pPr>
              <w:rPr>
                <w:lang w:val="el-GR"/>
              </w:rPr>
            </w:pPr>
            <w:r>
              <w:rPr>
                <w:lang w:val="el-GR"/>
              </w:rPr>
              <w:t xml:space="preserve">Πραγματοποιεί έλεγχο εγκυρότητας του </w:t>
            </w:r>
            <w:r>
              <w:t>pin</w:t>
            </w:r>
            <w:r w:rsidRPr="00972705">
              <w:rPr>
                <w:lang w:val="el-GR"/>
              </w:rPr>
              <w:t xml:space="preserve"> </w:t>
            </w:r>
            <w:r>
              <w:rPr>
                <w:lang w:val="el-GR"/>
              </w:rPr>
              <w:t>που έδωσε ο πελάτης που χρησιμοποιεί την κάρτα και προσπαθεί να συνδεθεί στο λογισμικό.</w:t>
            </w:r>
          </w:p>
          <w:p w:rsidR="00972705" w:rsidRDefault="00972705" w:rsidP="00F049EC">
            <w:pPr>
              <w:rPr>
                <w:lang w:val="el-GR"/>
              </w:rPr>
            </w:pPr>
            <w:r>
              <w:rPr>
                <w:lang w:val="el-GR"/>
              </w:rPr>
              <w:t>Παρέχει πληροφορίες σχετικά με τον αριθμό της κάρτας.</w:t>
            </w:r>
          </w:p>
          <w:p w:rsidR="00972705" w:rsidRDefault="00972705" w:rsidP="00F049EC">
            <w:pPr>
              <w:rPr>
                <w:lang w:val="el-GR"/>
              </w:rPr>
            </w:pPr>
            <w:r>
              <w:rPr>
                <w:lang w:val="el-GR"/>
              </w:rPr>
              <w:t>Παρέχει πληροφορία σχετικά με το πόσοι λογαριασμοί συνδέονται με μία κάρτα.</w:t>
            </w:r>
          </w:p>
          <w:p w:rsidR="00972705" w:rsidRPr="00972705" w:rsidRDefault="00972705" w:rsidP="00F049EC">
            <w:pPr>
              <w:rPr>
                <w:lang w:val="el-GR"/>
              </w:rPr>
            </w:pPr>
            <w:r>
              <w:rPr>
                <w:lang w:val="el-GR"/>
              </w:rPr>
              <w:t>Παρέχει λεπτομέρειες σχετικά με τους λογαριασμούς που συνδέονται με μία κάρτα.</w:t>
            </w:r>
          </w:p>
        </w:tc>
        <w:tc>
          <w:tcPr>
            <w:tcW w:w="4297" w:type="dxa"/>
          </w:tcPr>
          <w:p w:rsidR="00972705" w:rsidRDefault="00972705" w:rsidP="00F049EC">
            <w:pPr>
              <w:rPr>
                <w:lang w:val="el-GR"/>
              </w:rPr>
            </w:pPr>
          </w:p>
        </w:tc>
      </w:tr>
      <w:tr w:rsidR="00972705" w:rsidRPr="00972705" w:rsidTr="00F049EC">
        <w:tblPrEx>
          <w:tblCellMar>
            <w:top w:w="0" w:type="dxa"/>
            <w:bottom w:w="0" w:type="dxa"/>
          </w:tblCellMar>
        </w:tblPrEx>
        <w:trPr>
          <w:trHeight w:val="1579"/>
        </w:trPr>
        <w:tc>
          <w:tcPr>
            <w:tcW w:w="4018" w:type="dxa"/>
          </w:tcPr>
          <w:p w:rsidR="00972705" w:rsidRDefault="00972705" w:rsidP="00F049EC">
            <w:pPr>
              <w:rPr>
                <w:lang w:val="el-GR"/>
              </w:rPr>
            </w:pPr>
            <w:r>
              <w:rPr>
                <w:lang w:val="el-GR"/>
              </w:rPr>
              <w:t>Παρέχει πληροφορίες σχετικά με τον λογαριασμό που έχει επιλέξει ο πελάτης στο πληροφοριακό σύστημα της τράπεζας.</w:t>
            </w:r>
          </w:p>
        </w:tc>
        <w:tc>
          <w:tcPr>
            <w:tcW w:w="4297" w:type="dxa"/>
          </w:tcPr>
          <w:p w:rsidR="00972705" w:rsidRDefault="00972705" w:rsidP="00F049EC">
            <w:pPr>
              <w:rPr>
                <w:lang w:val="el-GR"/>
              </w:rPr>
            </w:pPr>
          </w:p>
        </w:tc>
      </w:tr>
    </w:tbl>
    <w:p w:rsidR="00710368" w:rsidRDefault="00710368" w:rsidP="008C1F3F">
      <w:pPr>
        <w:rPr>
          <w:lang w:val="el-GR"/>
        </w:rPr>
      </w:pPr>
    </w:p>
    <w:tbl>
      <w:tblPr>
        <w:tblpPr w:leftFromText="180" w:rightFromText="180" w:vertAnchor="text" w:tblpX="106" w:tblpY="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2"/>
        <w:gridCol w:w="4505"/>
      </w:tblGrid>
      <w:tr w:rsidR="00DE21A6" w:rsidTr="00DE21A6">
        <w:tblPrEx>
          <w:tblCellMar>
            <w:top w:w="0" w:type="dxa"/>
            <w:bottom w:w="0" w:type="dxa"/>
          </w:tblCellMar>
        </w:tblPrEx>
        <w:trPr>
          <w:trHeight w:val="499"/>
        </w:trPr>
        <w:tc>
          <w:tcPr>
            <w:tcW w:w="8477" w:type="dxa"/>
            <w:gridSpan w:val="2"/>
          </w:tcPr>
          <w:p w:rsidR="00DE21A6" w:rsidRPr="00DE21A6" w:rsidRDefault="00DE21A6" w:rsidP="00DE21A6">
            <w:pPr>
              <w:jc w:val="center"/>
            </w:pPr>
            <w:r>
              <w:t>Authentication</w:t>
            </w:r>
          </w:p>
        </w:tc>
      </w:tr>
      <w:tr w:rsidR="00DE21A6" w:rsidTr="00DE21A6">
        <w:tblPrEx>
          <w:tblCellMar>
            <w:top w:w="0" w:type="dxa"/>
            <w:bottom w:w="0" w:type="dxa"/>
          </w:tblCellMar>
        </w:tblPrEx>
        <w:trPr>
          <w:trHeight w:val="743"/>
        </w:trPr>
        <w:tc>
          <w:tcPr>
            <w:tcW w:w="3972" w:type="dxa"/>
          </w:tcPr>
          <w:p w:rsidR="00DE21A6" w:rsidRPr="00DE21A6" w:rsidRDefault="00DE21A6" w:rsidP="00DE21A6">
            <w:pPr>
              <w:rPr>
                <w:lang w:val="el-GR"/>
              </w:rPr>
            </w:pPr>
            <w:r>
              <w:rPr>
                <w:lang w:val="el-GR"/>
              </w:rPr>
              <w:t>Αρμοδιότητες</w:t>
            </w:r>
          </w:p>
        </w:tc>
        <w:tc>
          <w:tcPr>
            <w:tcW w:w="4505" w:type="dxa"/>
          </w:tcPr>
          <w:p w:rsidR="00DE21A6" w:rsidRPr="00DE21A6" w:rsidRDefault="00DE21A6" w:rsidP="00DE21A6">
            <w:pPr>
              <w:rPr>
                <w:lang w:val="el-GR"/>
              </w:rPr>
            </w:pPr>
            <w:r>
              <w:rPr>
                <w:lang w:val="el-GR"/>
              </w:rPr>
              <w:t>Συνεργασίες</w:t>
            </w:r>
          </w:p>
        </w:tc>
      </w:tr>
      <w:tr w:rsidR="00DE21A6" w:rsidRPr="00DE21A6" w:rsidTr="00DE21A6">
        <w:tblPrEx>
          <w:tblCellMar>
            <w:top w:w="0" w:type="dxa"/>
            <w:bottom w:w="0" w:type="dxa"/>
          </w:tblCellMar>
        </w:tblPrEx>
        <w:trPr>
          <w:trHeight w:val="3983"/>
        </w:trPr>
        <w:tc>
          <w:tcPr>
            <w:tcW w:w="3972" w:type="dxa"/>
          </w:tcPr>
          <w:p w:rsidR="00DE21A6" w:rsidRDefault="00DE21A6" w:rsidP="00DE21A6">
            <w:pPr>
              <w:rPr>
                <w:lang w:val="el-GR"/>
              </w:rPr>
            </w:pPr>
            <w:r>
              <w:rPr>
                <w:lang w:val="el-GR"/>
              </w:rPr>
              <w:t>Πραγματοποιεί την σύνδεση του πελάτη στο λογισμικό.</w:t>
            </w:r>
          </w:p>
          <w:p w:rsidR="00DE21A6" w:rsidRDefault="00DE21A6" w:rsidP="00DE21A6">
            <w:pPr>
              <w:rPr>
                <w:lang w:val="el-GR"/>
              </w:rPr>
            </w:pPr>
            <w:r>
              <w:rPr>
                <w:lang w:val="el-GR"/>
              </w:rPr>
              <w:t>Πραγματοποιεί την αποσύνδεση του πελάτη απο τό λογισμικό.</w:t>
            </w:r>
          </w:p>
          <w:p w:rsidR="00DE21A6" w:rsidRPr="00DE21A6" w:rsidRDefault="00DE21A6" w:rsidP="00DE21A6">
            <w:pPr>
              <w:rPr>
                <w:lang w:val="el-GR"/>
              </w:rPr>
            </w:pPr>
            <w:r>
              <w:rPr>
                <w:lang w:val="el-GR"/>
              </w:rPr>
              <w:t>Αποθηκεύει τον αριθμό κάρτας του συνδεδεμένου πελάτη και παρέχει πληροφορίες σχετικά με αυτό στο ΑΤΜ.</w:t>
            </w:r>
          </w:p>
        </w:tc>
        <w:tc>
          <w:tcPr>
            <w:tcW w:w="4505" w:type="dxa"/>
          </w:tcPr>
          <w:p w:rsidR="00DE21A6" w:rsidRDefault="00DE21A6" w:rsidP="00DE21A6">
            <w:r>
              <w:t>Session[</w:t>
            </w:r>
            <w:r>
              <w:rPr>
                <w:lang w:val="el-GR"/>
              </w:rPr>
              <w:t>Προμηθευτής</w:t>
            </w:r>
            <w:r>
              <w:t>].</w:t>
            </w:r>
          </w:p>
          <w:p w:rsidR="00DE21A6" w:rsidRDefault="00DE21A6" w:rsidP="00DE21A6">
            <w:r>
              <w:t>Screen[Πελ</w:t>
            </w:r>
            <w:r>
              <w:rPr>
                <w:lang w:val="el-GR"/>
              </w:rPr>
              <w:t>άτης</w:t>
            </w:r>
            <w:r>
              <w:t>].</w:t>
            </w:r>
          </w:p>
          <w:p w:rsidR="00DE21A6" w:rsidRPr="00DE21A6" w:rsidRDefault="00DE21A6" w:rsidP="00DE21A6">
            <w:r>
              <w:t>Keypad[</w:t>
            </w:r>
            <w:r>
              <w:rPr>
                <w:lang w:val="el-GR"/>
              </w:rPr>
              <w:t>Πελάτης</w:t>
            </w:r>
            <w:r>
              <w:t>].</w:t>
            </w:r>
          </w:p>
        </w:tc>
      </w:tr>
    </w:tbl>
    <w:tbl>
      <w:tblPr>
        <w:tblW w:w="0" w:type="auto"/>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95"/>
        <w:gridCol w:w="4273"/>
      </w:tblGrid>
      <w:tr w:rsidR="00274560" w:rsidTr="00F049EC">
        <w:tblPrEx>
          <w:tblCellMar>
            <w:top w:w="0" w:type="dxa"/>
            <w:bottom w:w="0" w:type="dxa"/>
          </w:tblCellMar>
        </w:tblPrEx>
        <w:trPr>
          <w:trHeight w:val="650"/>
        </w:trPr>
        <w:tc>
          <w:tcPr>
            <w:tcW w:w="8268" w:type="dxa"/>
            <w:gridSpan w:val="2"/>
          </w:tcPr>
          <w:p w:rsidR="00274560" w:rsidRDefault="00274560" w:rsidP="00274560">
            <w:pPr>
              <w:jc w:val="center"/>
            </w:pPr>
            <w:r>
              <w:t>Transaction</w:t>
            </w:r>
          </w:p>
        </w:tc>
      </w:tr>
      <w:tr w:rsidR="00274560" w:rsidTr="00F049EC">
        <w:tblPrEx>
          <w:tblCellMar>
            <w:top w:w="0" w:type="dxa"/>
            <w:bottom w:w="0" w:type="dxa"/>
          </w:tblCellMar>
        </w:tblPrEx>
        <w:trPr>
          <w:trHeight w:val="604"/>
        </w:trPr>
        <w:tc>
          <w:tcPr>
            <w:tcW w:w="3995" w:type="dxa"/>
          </w:tcPr>
          <w:p w:rsidR="00274560" w:rsidRPr="00274560" w:rsidRDefault="00274560" w:rsidP="00274560">
            <w:pPr>
              <w:rPr>
                <w:lang w:val="el-GR"/>
              </w:rPr>
            </w:pPr>
            <w:r>
              <w:rPr>
                <w:lang w:val="el-GR"/>
              </w:rPr>
              <w:t>Αρμοδιότητες</w:t>
            </w:r>
          </w:p>
        </w:tc>
        <w:tc>
          <w:tcPr>
            <w:tcW w:w="4273" w:type="dxa"/>
          </w:tcPr>
          <w:p w:rsidR="00274560" w:rsidRPr="00274560" w:rsidRDefault="00274560" w:rsidP="00274560">
            <w:pPr>
              <w:rPr>
                <w:lang w:val="el-GR"/>
              </w:rPr>
            </w:pPr>
            <w:r>
              <w:rPr>
                <w:lang w:val="el-GR"/>
              </w:rPr>
              <w:t>Συνεργασίες</w:t>
            </w:r>
          </w:p>
        </w:tc>
      </w:tr>
      <w:tr w:rsidR="00274560" w:rsidRPr="00274560" w:rsidTr="00F049EC">
        <w:tblPrEx>
          <w:tblCellMar>
            <w:top w:w="0" w:type="dxa"/>
            <w:bottom w:w="0" w:type="dxa"/>
          </w:tblCellMar>
        </w:tblPrEx>
        <w:trPr>
          <w:trHeight w:val="1974"/>
        </w:trPr>
        <w:tc>
          <w:tcPr>
            <w:tcW w:w="3995" w:type="dxa"/>
          </w:tcPr>
          <w:p w:rsidR="00274560" w:rsidRDefault="00274560" w:rsidP="00274560">
            <w:pPr>
              <w:rPr>
                <w:lang w:val="el-GR"/>
              </w:rPr>
            </w:pPr>
            <w:r>
              <w:rPr>
                <w:lang w:val="el-GR"/>
              </w:rPr>
              <w:t>Πραγματοποιεί την εκτέλεση Συναλλαγών του πελάτη στον λογαριασμό του.</w:t>
            </w:r>
          </w:p>
        </w:tc>
        <w:tc>
          <w:tcPr>
            <w:tcW w:w="4273" w:type="dxa"/>
          </w:tcPr>
          <w:p w:rsidR="00274560" w:rsidRDefault="00274560" w:rsidP="00274560">
            <w:r>
              <w:t>BankInfoSystem[</w:t>
            </w:r>
            <w:r>
              <w:rPr>
                <w:lang w:val="el-GR"/>
              </w:rPr>
              <w:t>Πελάτης</w:t>
            </w:r>
            <w:r>
              <w:t>].</w:t>
            </w:r>
          </w:p>
          <w:p w:rsidR="00274560" w:rsidRDefault="00274560" w:rsidP="00274560">
            <w:r>
              <w:t>Screen[</w:t>
            </w:r>
            <w:r>
              <w:rPr>
                <w:lang w:val="el-GR"/>
              </w:rPr>
              <w:t>Πελάτης</w:t>
            </w:r>
            <w:r>
              <w:t>].</w:t>
            </w:r>
          </w:p>
          <w:p w:rsidR="00274560" w:rsidRPr="00274560" w:rsidRDefault="00274560" w:rsidP="00274560">
            <w:r>
              <w:t>Keypad[</w:t>
            </w:r>
            <w:r>
              <w:rPr>
                <w:lang w:val="el-GR"/>
              </w:rPr>
              <w:t>Πελάτης</w:t>
            </w:r>
            <w:r>
              <w:t>].</w:t>
            </w:r>
          </w:p>
        </w:tc>
      </w:tr>
    </w:tbl>
    <w:p w:rsidR="00DE21A6" w:rsidRDefault="00DE21A6" w:rsidP="008C1F3F"/>
    <w:tbl>
      <w:tblPr>
        <w:tblW w:w="0" w:type="auto"/>
        <w:tblInd w:w="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18"/>
        <w:gridCol w:w="4262"/>
      </w:tblGrid>
      <w:tr w:rsidR="00274560" w:rsidTr="00274560">
        <w:tblPrEx>
          <w:tblCellMar>
            <w:top w:w="0" w:type="dxa"/>
            <w:bottom w:w="0" w:type="dxa"/>
          </w:tblCellMar>
        </w:tblPrEx>
        <w:trPr>
          <w:trHeight w:val="522"/>
        </w:trPr>
        <w:tc>
          <w:tcPr>
            <w:tcW w:w="8280" w:type="dxa"/>
            <w:gridSpan w:val="2"/>
          </w:tcPr>
          <w:p w:rsidR="00274560" w:rsidRDefault="00274560" w:rsidP="00274560">
            <w:pPr>
              <w:jc w:val="center"/>
            </w:pPr>
            <w:r>
              <w:t>BalanceInquiry</w:t>
            </w:r>
          </w:p>
        </w:tc>
      </w:tr>
      <w:tr w:rsidR="00274560" w:rsidRPr="00274560" w:rsidTr="00274560">
        <w:tblPrEx>
          <w:tblCellMar>
            <w:top w:w="0" w:type="dxa"/>
            <w:bottom w:w="0" w:type="dxa"/>
          </w:tblCellMar>
        </w:tblPrEx>
        <w:trPr>
          <w:trHeight w:val="1893"/>
        </w:trPr>
        <w:tc>
          <w:tcPr>
            <w:tcW w:w="4018" w:type="dxa"/>
          </w:tcPr>
          <w:p w:rsidR="00274560" w:rsidRPr="00274560" w:rsidRDefault="00274560" w:rsidP="00274560">
            <w:pPr>
              <w:rPr>
                <w:lang w:val="el-GR"/>
              </w:rPr>
            </w:pPr>
            <w:r>
              <w:rPr>
                <w:lang w:val="el-GR"/>
              </w:rPr>
              <w:t>Εξιδικεύει την συναλλαγή,πραγματοποιώντας την ερώτηρη υπολοίπου.</w:t>
            </w:r>
          </w:p>
        </w:tc>
        <w:tc>
          <w:tcPr>
            <w:tcW w:w="4262" w:type="dxa"/>
          </w:tcPr>
          <w:p w:rsidR="00274560" w:rsidRPr="00274560" w:rsidRDefault="00274560" w:rsidP="00274560">
            <w:pPr>
              <w:jc w:val="center"/>
              <w:rPr>
                <w:lang w:val="el-GR"/>
              </w:rPr>
            </w:pPr>
          </w:p>
        </w:tc>
      </w:tr>
    </w:tbl>
    <w:p w:rsidR="00274560" w:rsidRPr="00274560" w:rsidRDefault="00274560" w:rsidP="008C1F3F">
      <w:pPr>
        <w:rPr>
          <w:lang w:val="el-GR"/>
        </w:rPr>
      </w:pPr>
    </w:p>
    <w:tbl>
      <w:tblPr>
        <w:tblpPr w:leftFromText="180" w:rightFromText="180" w:vertAnchor="text" w:tblpX="198" w:tblpY="1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06"/>
        <w:gridCol w:w="4274"/>
      </w:tblGrid>
      <w:tr w:rsidR="00274560" w:rsidTr="00F24B13">
        <w:tblPrEx>
          <w:tblCellMar>
            <w:top w:w="0" w:type="dxa"/>
            <w:bottom w:w="0" w:type="dxa"/>
          </w:tblCellMar>
        </w:tblPrEx>
        <w:trPr>
          <w:trHeight w:val="674"/>
        </w:trPr>
        <w:tc>
          <w:tcPr>
            <w:tcW w:w="8280" w:type="dxa"/>
            <w:gridSpan w:val="2"/>
          </w:tcPr>
          <w:p w:rsidR="00274560" w:rsidRDefault="00274560" w:rsidP="00F24B13">
            <w:pPr>
              <w:jc w:val="center"/>
            </w:pPr>
            <w:r>
              <w:t>Deposit_Money</w:t>
            </w:r>
          </w:p>
          <w:p w:rsidR="00274560" w:rsidRPr="00274560" w:rsidRDefault="00274560" w:rsidP="00F24B13">
            <w:pPr>
              <w:jc w:val="center"/>
            </w:pPr>
          </w:p>
        </w:tc>
      </w:tr>
      <w:tr w:rsidR="00274560" w:rsidTr="00F24B13">
        <w:tblPrEx>
          <w:tblCellMar>
            <w:top w:w="0" w:type="dxa"/>
            <w:bottom w:w="0" w:type="dxa"/>
          </w:tblCellMar>
        </w:tblPrEx>
        <w:trPr>
          <w:trHeight w:val="1207"/>
        </w:trPr>
        <w:tc>
          <w:tcPr>
            <w:tcW w:w="4006" w:type="dxa"/>
          </w:tcPr>
          <w:p w:rsidR="00274560" w:rsidRPr="00274560" w:rsidRDefault="00274560" w:rsidP="00F24B13">
            <w:r>
              <w:rPr>
                <w:lang w:val="el-GR"/>
              </w:rPr>
              <w:t>Εξιδικεύει την συναλλαγή υλοποιόντας την κατάθεση χρημάτων σε έναν λογαριασμό.</w:t>
            </w:r>
          </w:p>
        </w:tc>
        <w:tc>
          <w:tcPr>
            <w:tcW w:w="4274" w:type="dxa"/>
          </w:tcPr>
          <w:p w:rsidR="00274560" w:rsidRPr="00274560" w:rsidRDefault="00274560" w:rsidP="00F24B13">
            <w:pPr>
              <w:jc w:val="center"/>
              <w:rPr>
                <w:lang w:val="el-GR"/>
              </w:rPr>
            </w:pPr>
          </w:p>
        </w:tc>
      </w:tr>
    </w:tbl>
    <w:p w:rsidR="00274560" w:rsidRDefault="00274560" w:rsidP="008C1F3F">
      <w:pPr>
        <w:rPr>
          <w:lang w:val="el-GR"/>
        </w:rPr>
      </w:pPr>
    </w:p>
    <w:p w:rsidR="005F03D2" w:rsidRDefault="005F03D2" w:rsidP="008C1F3F">
      <w:pPr>
        <w:rPr>
          <w:lang w:val="el-GR"/>
        </w:rPr>
      </w:pPr>
    </w:p>
    <w:tbl>
      <w:tblPr>
        <w:tblpPr w:leftFromText="180" w:rightFromText="180" w:vertAnchor="text" w:tblpX="280" w:tblpY="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15"/>
        <w:gridCol w:w="4111"/>
      </w:tblGrid>
      <w:tr w:rsidR="005F03D2" w:rsidTr="00F24B13">
        <w:tblPrEx>
          <w:tblCellMar>
            <w:top w:w="0" w:type="dxa"/>
            <w:bottom w:w="0" w:type="dxa"/>
          </w:tblCellMar>
        </w:tblPrEx>
        <w:trPr>
          <w:trHeight w:val="480"/>
        </w:trPr>
        <w:tc>
          <w:tcPr>
            <w:tcW w:w="8326" w:type="dxa"/>
            <w:gridSpan w:val="2"/>
          </w:tcPr>
          <w:p w:rsidR="005F03D2" w:rsidRPr="005F03D2" w:rsidRDefault="005F03D2" w:rsidP="00F24B13">
            <w:pPr>
              <w:jc w:val="center"/>
            </w:pPr>
            <w:r>
              <w:t>Withdraw_Money</w:t>
            </w:r>
          </w:p>
        </w:tc>
      </w:tr>
      <w:tr w:rsidR="005F03D2" w:rsidTr="00F24B13">
        <w:tblPrEx>
          <w:tblCellMar>
            <w:top w:w="0" w:type="dxa"/>
            <w:bottom w:w="0" w:type="dxa"/>
          </w:tblCellMar>
        </w:tblPrEx>
        <w:trPr>
          <w:trHeight w:val="1068"/>
        </w:trPr>
        <w:tc>
          <w:tcPr>
            <w:tcW w:w="4215" w:type="dxa"/>
          </w:tcPr>
          <w:p w:rsidR="005F03D2" w:rsidRPr="005F03D2" w:rsidRDefault="005F03D2" w:rsidP="00F24B13">
            <w:pPr>
              <w:rPr>
                <w:lang w:val="el-GR"/>
              </w:rPr>
            </w:pPr>
            <w:r w:rsidRPr="005F03D2">
              <w:rPr>
                <w:lang w:val="el-GR"/>
              </w:rPr>
              <w:t>Εξιδικε</w:t>
            </w:r>
            <w:r>
              <w:rPr>
                <w:lang w:val="el-GR"/>
              </w:rPr>
              <w:t>ύει την συναλλαγή και υλοποιεί την ανάληψη χρημάτων από έναν λογαριασμό.</w:t>
            </w:r>
          </w:p>
        </w:tc>
        <w:tc>
          <w:tcPr>
            <w:tcW w:w="4111" w:type="dxa"/>
          </w:tcPr>
          <w:p w:rsidR="005F03D2" w:rsidRPr="005F03D2" w:rsidRDefault="005F03D2" w:rsidP="00F24B13">
            <w:pPr>
              <w:jc w:val="center"/>
              <w:rPr>
                <w:lang w:val="el-GR"/>
              </w:rPr>
            </w:pPr>
          </w:p>
        </w:tc>
      </w:tr>
    </w:tbl>
    <w:p w:rsidR="00B97ED7" w:rsidRDefault="00B97ED7" w:rsidP="00B97ED7">
      <w:pPr>
        <w:pStyle w:val="Heading1"/>
        <w:rPr>
          <w:lang w:val="el-GR"/>
        </w:rPr>
      </w:pPr>
      <w:r>
        <w:rPr>
          <w:lang w:val="el-GR"/>
        </w:rPr>
        <w:t>3.ΣΧΕΔΙΑΣΜΟΣ</w:t>
      </w:r>
    </w:p>
    <w:p w:rsidR="005F03D2" w:rsidRDefault="005F03D2" w:rsidP="00B97ED7">
      <w:pPr>
        <w:pStyle w:val="Heading1"/>
        <w:numPr>
          <w:ilvl w:val="0"/>
          <w:numId w:val="19"/>
        </w:numPr>
        <w:rPr>
          <w:lang w:val="el-GR"/>
        </w:rPr>
      </w:pPr>
      <w:r>
        <w:rPr>
          <w:lang w:val="el-GR"/>
        </w:rPr>
        <w:t>Περιγραφή σχέσεων μεταξύ των κλάσεων.</w:t>
      </w:r>
    </w:p>
    <w:p w:rsidR="00FC3D43" w:rsidRDefault="00B40F37" w:rsidP="00FC3D43">
      <w:pPr>
        <w:rPr>
          <w:lang w:val="el-GR"/>
        </w:rPr>
      </w:pPr>
      <w:r>
        <w:rPr>
          <w:lang w:val="el-GR"/>
        </w:rPr>
        <w:t>Α</w:t>
      </w:r>
      <w:r w:rsidR="00720BB1">
        <w:t>tm</w:t>
      </w:r>
      <w:r>
        <w:rPr>
          <w:lang w:val="el-GR"/>
        </w:rPr>
        <w:t>-</w:t>
      </w:r>
      <w:r>
        <w:t>Session</w:t>
      </w:r>
      <w:r w:rsidR="00720BB1" w:rsidRPr="00720BB1">
        <w:rPr>
          <w:lang w:val="el-GR"/>
        </w:rPr>
        <w:t>--&gt;Συσχ</w:t>
      </w:r>
      <w:r w:rsidR="00720BB1">
        <w:rPr>
          <w:lang w:val="el-GR"/>
        </w:rPr>
        <w:t xml:space="preserve">έτιση μεταξύ των 2 κλάσεων.Η ΑΤΜ είναι η κλάση πελάτης και η </w:t>
      </w:r>
      <w:r w:rsidR="00720BB1">
        <w:t>Session</w:t>
      </w:r>
      <w:r w:rsidR="00720BB1" w:rsidRPr="00720BB1">
        <w:rPr>
          <w:lang w:val="el-GR"/>
        </w:rPr>
        <w:t xml:space="preserve"> </w:t>
      </w:r>
      <w:r w:rsidR="00720BB1">
        <w:rPr>
          <w:lang w:val="el-GR"/>
        </w:rPr>
        <w:t xml:space="preserve">είναι η κλάση προμηθευτής.Η πολλαπλότητα είναι 1,δηλαδή κάποια χρονική στιγμή ένα αντικείμενο της κλάσης Ατμ θα συνεργάζετε με ένα αντικείμενο της κλάσης  </w:t>
      </w:r>
      <w:r w:rsidR="00720BB1">
        <w:t>Session</w:t>
      </w:r>
      <w:r w:rsidR="00720BB1">
        <w:rPr>
          <w:lang w:val="el-GR"/>
        </w:rPr>
        <w:t xml:space="preserve">.Δηλαδή τα αντικείμενα της κλάσης Ατμ θα έχουν πρόσβαση στις λειτουργίες και τα δεδομένα της κλάσης </w:t>
      </w:r>
      <w:r w:rsidR="00720BB1">
        <w:t>Session</w:t>
      </w:r>
      <w:r w:rsidR="00720BB1" w:rsidRPr="00720BB1">
        <w:rPr>
          <w:lang w:val="el-GR"/>
        </w:rPr>
        <w:t>.</w:t>
      </w:r>
    </w:p>
    <w:p w:rsidR="003A485B" w:rsidRPr="003A485B" w:rsidRDefault="003A485B" w:rsidP="00FC3D43">
      <w:pPr>
        <w:rPr>
          <w:lang w:val="el-GR"/>
        </w:rPr>
      </w:pPr>
      <w:r w:rsidRPr="003A485B">
        <w:rPr>
          <w:lang w:val="el-GR"/>
        </w:rPr>
        <w:sym w:font="Wingdings" w:char="F0E0"/>
      </w:r>
      <w:r>
        <w:rPr>
          <w:lang w:val="el-GR"/>
        </w:rPr>
        <w:t xml:space="preserve">Συνδέω την Ατμ με την </w:t>
      </w:r>
      <w:r>
        <w:t>Session</w:t>
      </w:r>
      <w:r w:rsidRPr="003A485B">
        <w:rPr>
          <w:lang w:val="el-GR"/>
        </w:rPr>
        <w:t xml:space="preserve"> </w:t>
      </w:r>
      <w:r>
        <w:rPr>
          <w:lang w:val="el-GR"/>
        </w:rPr>
        <w:t>γιατί θέλω να η Α</w:t>
      </w:r>
      <w:r>
        <w:t>tm</w:t>
      </w:r>
      <w:r w:rsidRPr="003A485B">
        <w:rPr>
          <w:lang w:val="el-GR"/>
        </w:rPr>
        <w:t xml:space="preserve"> </w:t>
      </w:r>
      <w:r>
        <w:rPr>
          <w:lang w:val="el-GR"/>
        </w:rPr>
        <w:t xml:space="preserve">να εκτελεί επαναλαπτικά συνεδρίες άρα χρειάζεται μία αναφορά σε ένα αντικείμενο τύπου </w:t>
      </w:r>
      <w:r>
        <w:t>Session</w:t>
      </w:r>
      <w:r w:rsidRPr="003A485B">
        <w:rPr>
          <w:lang w:val="el-GR"/>
        </w:rPr>
        <w:t>.</w:t>
      </w:r>
      <w:r>
        <w:rPr>
          <w:lang w:val="el-GR"/>
        </w:rPr>
        <w:t xml:space="preserve">Αντίθετη προηγησιμότητα προς την μεριά της Ατμ  δεν υπάρχει γιατί η κλάση </w:t>
      </w:r>
      <w:r>
        <w:t>Session</w:t>
      </w:r>
      <w:r w:rsidRPr="003A485B">
        <w:rPr>
          <w:lang w:val="el-GR"/>
        </w:rPr>
        <w:t xml:space="preserve"> </w:t>
      </w:r>
      <w:r>
        <w:rPr>
          <w:lang w:val="el-GR"/>
        </w:rPr>
        <w:t>δεν θα χρησιμοποιεί κάποια λειτουργεία της κλάσης Α</w:t>
      </w:r>
      <w:r>
        <w:t>tm</w:t>
      </w:r>
      <w:r w:rsidRPr="003A485B">
        <w:rPr>
          <w:lang w:val="el-GR"/>
        </w:rPr>
        <w:t>.</w:t>
      </w:r>
      <w:r>
        <w:rPr>
          <w:lang w:val="el-GR"/>
        </w:rPr>
        <w:t xml:space="preserve"> </w:t>
      </w:r>
    </w:p>
    <w:p w:rsidR="00720BB1" w:rsidRDefault="00720BB1" w:rsidP="00FC3D43">
      <w:pPr>
        <w:rPr>
          <w:lang w:val="el-GR"/>
        </w:rPr>
      </w:pPr>
      <w:r>
        <w:t>Atm</w:t>
      </w:r>
      <w:r w:rsidRPr="00720BB1">
        <w:rPr>
          <w:lang w:val="el-GR"/>
        </w:rPr>
        <w:t>-</w:t>
      </w:r>
      <w:r>
        <w:t>BankInfoSystem</w:t>
      </w:r>
      <w:r>
        <w:sym w:font="Wingdings" w:char="F0E0"/>
      </w:r>
      <w:r>
        <w:rPr>
          <w:lang w:val="el-GR"/>
        </w:rPr>
        <w:t xml:space="preserve">Συσχέτιση μεταξύ των 2 κλάσεων.Η </w:t>
      </w:r>
      <w:r>
        <w:t>Atm</w:t>
      </w:r>
      <w:r w:rsidRPr="00720BB1">
        <w:rPr>
          <w:lang w:val="el-GR"/>
        </w:rPr>
        <w:t xml:space="preserve"> </w:t>
      </w:r>
      <w:r>
        <w:rPr>
          <w:lang w:val="el-GR"/>
        </w:rPr>
        <w:t xml:space="preserve">θα είναι η κλάση πελάτης και η </w:t>
      </w:r>
      <w:r>
        <w:t>BankInfoSystem</w:t>
      </w:r>
      <w:r w:rsidRPr="00720BB1">
        <w:rPr>
          <w:lang w:val="el-GR"/>
        </w:rPr>
        <w:t xml:space="preserve"> </w:t>
      </w:r>
      <w:r>
        <w:rPr>
          <w:lang w:val="el-GR"/>
        </w:rPr>
        <w:t>θα είναι η κλάση προμηθευτής.Η πολλαπλότητα είναι 1,δηλαδή κάποια χρονική στιγμή θα υπάρχει ένα αντικείμενο της κλάσης Α</w:t>
      </w:r>
      <w:r>
        <w:t>tm</w:t>
      </w:r>
      <w:r w:rsidRPr="00720BB1">
        <w:rPr>
          <w:lang w:val="el-GR"/>
        </w:rPr>
        <w:t xml:space="preserve"> </w:t>
      </w:r>
      <w:r>
        <w:rPr>
          <w:lang w:val="el-GR"/>
        </w:rPr>
        <w:t xml:space="preserve">που θα συνεργάζεται με ένα αντικείμενο της κλάσης </w:t>
      </w:r>
      <w:r>
        <w:t>BankInfoSystem</w:t>
      </w:r>
      <w:r w:rsidRPr="00720BB1">
        <w:rPr>
          <w:lang w:val="el-GR"/>
        </w:rPr>
        <w:t>.</w:t>
      </w:r>
      <w:r>
        <w:rPr>
          <w:lang w:val="el-GR"/>
        </w:rPr>
        <w:t xml:space="preserve">Τα αντικείμενα της κλάσης  </w:t>
      </w:r>
      <w:r>
        <w:t>Atm</w:t>
      </w:r>
      <w:r w:rsidRPr="00720BB1">
        <w:rPr>
          <w:lang w:val="el-GR"/>
        </w:rPr>
        <w:t xml:space="preserve"> </w:t>
      </w:r>
      <w:r>
        <w:rPr>
          <w:lang w:val="el-GR"/>
        </w:rPr>
        <w:t xml:space="preserve">θα έχουν πρόσβαση στις λειτουργίες και τα δεδομένα της </w:t>
      </w:r>
      <w:r>
        <w:t>BankInfoSystem</w:t>
      </w:r>
      <w:r w:rsidRPr="00720BB1">
        <w:rPr>
          <w:lang w:val="el-GR"/>
        </w:rPr>
        <w:t>.</w:t>
      </w:r>
    </w:p>
    <w:p w:rsidR="003A485B" w:rsidRPr="00B34357" w:rsidRDefault="003A485B" w:rsidP="00FC3D43">
      <w:pPr>
        <w:rPr>
          <w:lang w:val="el-GR"/>
        </w:rPr>
      </w:pPr>
      <w:r>
        <w:sym w:font="Wingdings" w:char="F0E0"/>
      </w:r>
      <w:r w:rsidR="00B34357">
        <w:rPr>
          <w:lang w:val="el-GR"/>
        </w:rPr>
        <w:t xml:space="preserve">Το </w:t>
      </w:r>
      <w:r w:rsidR="00B34357">
        <w:t>Atm</w:t>
      </w:r>
      <w:r w:rsidR="00B34357" w:rsidRPr="00B34357">
        <w:rPr>
          <w:lang w:val="el-GR"/>
        </w:rPr>
        <w:t xml:space="preserve"> </w:t>
      </w:r>
      <w:r w:rsidR="00B34357">
        <w:rPr>
          <w:lang w:val="el-GR"/>
        </w:rPr>
        <w:t xml:space="preserve">θα χρειαστεί να έχει πρόσβαση στο πληροφοριακό σήστυμα της τράπεζας και θα χρησιμοποιηθούν στο </w:t>
      </w:r>
      <w:r w:rsidR="00B34357">
        <w:t>Atm</w:t>
      </w:r>
      <w:r w:rsidR="00B34357" w:rsidRPr="00B34357">
        <w:rPr>
          <w:lang w:val="el-GR"/>
        </w:rPr>
        <w:t xml:space="preserve">  </w:t>
      </w:r>
      <w:r w:rsidR="00B34357">
        <w:rPr>
          <w:lang w:val="el-GR"/>
        </w:rPr>
        <w:t xml:space="preserve">και θα χρησιμοποιεί την αναφορά στο πληροφοριακό σύστημα για οποιαδήποτε συναλλαγή η αυθεντικοποίησει θα πραγματοποιήσει ο πελάτης. </w:t>
      </w:r>
    </w:p>
    <w:p w:rsidR="00720BB1" w:rsidRDefault="00720BB1" w:rsidP="00FC3D43">
      <w:pPr>
        <w:rPr>
          <w:lang w:val="el-GR"/>
        </w:rPr>
      </w:pPr>
      <w:r>
        <w:t>Session</w:t>
      </w:r>
      <w:r w:rsidRPr="00B24F11">
        <w:rPr>
          <w:lang w:val="el-GR"/>
        </w:rPr>
        <w:t>-</w:t>
      </w:r>
      <w:r>
        <w:t>Screen</w:t>
      </w:r>
      <w:r>
        <w:sym w:font="Wingdings" w:char="F0E0"/>
      </w:r>
      <w:r w:rsidR="00B24F11">
        <w:rPr>
          <w:lang w:val="el-GR"/>
        </w:rPr>
        <w:t xml:space="preserve">Σχέση σύνθεσης μεταξύ της κλάσης </w:t>
      </w:r>
      <w:r w:rsidR="00B24F11">
        <w:t>Session</w:t>
      </w:r>
      <w:r w:rsidR="00B24F11" w:rsidRPr="00B24F11">
        <w:rPr>
          <w:lang w:val="el-GR"/>
        </w:rPr>
        <w:t xml:space="preserve"> </w:t>
      </w:r>
      <w:r w:rsidR="00B24F11">
        <w:rPr>
          <w:lang w:val="el-GR"/>
        </w:rPr>
        <w:t xml:space="preserve">και της κλάσης </w:t>
      </w:r>
      <w:r w:rsidR="00B24F11">
        <w:t>BankInfoSystem</w:t>
      </w:r>
      <w:r w:rsidR="00B24F11" w:rsidRPr="00B24F11">
        <w:rPr>
          <w:lang w:val="el-GR"/>
        </w:rPr>
        <w:t>.</w:t>
      </w:r>
      <w:r w:rsidR="00B24F11">
        <w:t>H</w:t>
      </w:r>
      <w:r w:rsidR="00B24F11" w:rsidRPr="00B24F11">
        <w:rPr>
          <w:lang w:val="el-GR"/>
        </w:rPr>
        <w:t xml:space="preserve"> </w:t>
      </w:r>
      <w:r w:rsidR="00B24F11">
        <w:rPr>
          <w:lang w:val="el-GR"/>
        </w:rPr>
        <w:t xml:space="preserve">κλάση </w:t>
      </w:r>
      <w:r w:rsidR="00B24F11">
        <w:t>Session</w:t>
      </w:r>
      <w:r w:rsidR="00B24F11" w:rsidRPr="00B24F11">
        <w:rPr>
          <w:lang w:val="el-GR"/>
        </w:rPr>
        <w:t xml:space="preserve"> </w:t>
      </w:r>
      <w:r w:rsidR="00B24F11">
        <w:rPr>
          <w:lang w:val="el-GR"/>
        </w:rPr>
        <w:t xml:space="preserve">θα είναι η κλάση πελάτης και η κλάση </w:t>
      </w:r>
      <w:r w:rsidR="00B24F11">
        <w:t>Screen</w:t>
      </w:r>
      <w:r w:rsidR="00B24F11" w:rsidRPr="00B24F11">
        <w:rPr>
          <w:lang w:val="el-GR"/>
        </w:rPr>
        <w:t xml:space="preserve"> </w:t>
      </w:r>
      <w:r w:rsidR="00B24F11">
        <w:rPr>
          <w:lang w:val="el-GR"/>
        </w:rPr>
        <w:t>θα είναι η κλάση προμηθευτής.</w:t>
      </w:r>
      <w:r w:rsidR="00B24F11">
        <w:t>H</w:t>
      </w:r>
      <w:r w:rsidR="00B24F11" w:rsidRPr="00B24F11">
        <w:rPr>
          <w:lang w:val="el-GR"/>
        </w:rPr>
        <w:t xml:space="preserve"> </w:t>
      </w:r>
      <w:r w:rsidR="00B24F11">
        <w:rPr>
          <w:lang w:val="el-GR"/>
        </w:rPr>
        <w:t>πολλαπλότητα θα είναι 1,δηλαδή κάποια χρονική ένα και μόνο ένα αντικείμενο της κλάσης Α</w:t>
      </w:r>
      <w:r w:rsidR="00B24F11">
        <w:t>tm</w:t>
      </w:r>
      <w:r w:rsidR="00B24F11">
        <w:rPr>
          <w:lang w:val="el-GR"/>
        </w:rPr>
        <w:t xml:space="preserve">,θα συνεργάζετε με ένα αντικείμενο της κλάσης </w:t>
      </w:r>
      <w:r w:rsidR="00B24F11">
        <w:t>screen</w:t>
      </w:r>
      <w:r w:rsidR="00B24F11" w:rsidRPr="00B24F11">
        <w:rPr>
          <w:lang w:val="el-GR"/>
        </w:rPr>
        <w:t>.</w:t>
      </w:r>
      <w:r w:rsidR="00B24F11">
        <w:t>T</w:t>
      </w:r>
      <w:r w:rsidR="00B24F11">
        <w:rPr>
          <w:lang w:val="el-GR"/>
        </w:rPr>
        <w:t xml:space="preserve">α αντικείμενα της κλάσης </w:t>
      </w:r>
      <w:r w:rsidR="00B24F11">
        <w:t>Session</w:t>
      </w:r>
      <w:r w:rsidR="00B24F11" w:rsidRPr="00B24F11">
        <w:rPr>
          <w:lang w:val="el-GR"/>
        </w:rPr>
        <w:t xml:space="preserve"> </w:t>
      </w:r>
      <w:r w:rsidR="00B24F11">
        <w:rPr>
          <w:lang w:val="el-GR"/>
        </w:rPr>
        <w:t xml:space="preserve">θα έχουν πρόσβαση στις λειτουργίες και τα δεδομένα της κλάσης </w:t>
      </w:r>
      <w:r w:rsidR="00B24F11">
        <w:t>Screen</w:t>
      </w:r>
      <w:r w:rsidR="00B24F11" w:rsidRPr="00B24F11">
        <w:rPr>
          <w:lang w:val="el-GR"/>
        </w:rPr>
        <w:t>.</w:t>
      </w:r>
    </w:p>
    <w:p w:rsidR="00B34357" w:rsidRPr="00B34357" w:rsidRDefault="00B34357" w:rsidP="00FC3D43">
      <w:pPr>
        <w:rPr>
          <w:lang w:val="el-GR"/>
        </w:rPr>
      </w:pPr>
      <w:r>
        <w:sym w:font="Wingdings" w:char="F0E0"/>
      </w:r>
      <w:r w:rsidRPr="00B34357">
        <w:rPr>
          <w:lang w:val="el-GR"/>
        </w:rPr>
        <w:t>κατ</w:t>
      </w:r>
      <w:r>
        <w:rPr>
          <w:lang w:val="el-GR"/>
        </w:rPr>
        <w:t xml:space="preserve">ά την εκτέλεση της συνεδρίας για έναν πελάτη θα χρειαστεί να εμφανιστούν μηνύματα άρα θα χρειαστεί μία αναφορά σε ένα αντικείμενο </w:t>
      </w:r>
      <w:r>
        <w:t>screen</w:t>
      </w:r>
      <w:r w:rsidRPr="00B34357">
        <w:rPr>
          <w:lang w:val="el-GR"/>
        </w:rPr>
        <w:t>.</w:t>
      </w:r>
      <w:r>
        <w:rPr>
          <w:lang w:val="el-GR"/>
        </w:rPr>
        <w:t xml:space="preserve">Αντίθετη πλοηγησιμότητα δεν υπάρχει γιατί η </w:t>
      </w:r>
      <w:r>
        <w:t>screen</w:t>
      </w:r>
      <w:r w:rsidRPr="00B34357">
        <w:rPr>
          <w:lang w:val="el-GR"/>
        </w:rPr>
        <w:t xml:space="preserve"> </w:t>
      </w:r>
      <w:r>
        <w:rPr>
          <w:lang w:val="el-GR"/>
        </w:rPr>
        <w:t>δεν χρειάζεται να χρησιμοποιήσει κάποια λειτουργεία της Α</w:t>
      </w:r>
      <w:r>
        <w:t>tm</w:t>
      </w:r>
      <w:r>
        <w:rPr>
          <w:lang w:val="el-GR"/>
        </w:rPr>
        <w:t xml:space="preserve">.  </w:t>
      </w:r>
    </w:p>
    <w:p w:rsidR="00B24F11" w:rsidRDefault="00B24F11" w:rsidP="00FC3D43">
      <w:pPr>
        <w:rPr>
          <w:lang w:val="el-GR"/>
        </w:rPr>
      </w:pPr>
      <w:r>
        <w:t>Session</w:t>
      </w:r>
      <w:r w:rsidRPr="00B24F11">
        <w:rPr>
          <w:lang w:val="el-GR"/>
        </w:rPr>
        <w:t>-</w:t>
      </w:r>
      <w:r>
        <w:t>Keypad</w:t>
      </w:r>
      <w:r>
        <w:sym w:font="Wingdings" w:char="F0E0"/>
      </w:r>
      <w:r>
        <w:rPr>
          <w:lang w:val="el-GR"/>
        </w:rPr>
        <w:t xml:space="preserve">Σχέση σύνθεσης μεταξύ της κλάσης </w:t>
      </w:r>
      <w:r>
        <w:t>Session</w:t>
      </w:r>
      <w:r w:rsidRPr="00B24F11">
        <w:rPr>
          <w:lang w:val="el-GR"/>
        </w:rPr>
        <w:t xml:space="preserve"> </w:t>
      </w:r>
      <w:r>
        <w:rPr>
          <w:lang w:val="el-GR"/>
        </w:rPr>
        <w:t xml:space="preserve">και της κλάσης </w:t>
      </w:r>
      <w:r>
        <w:t>Keypad</w:t>
      </w:r>
      <w:r w:rsidRPr="00B24F11">
        <w:rPr>
          <w:lang w:val="el-GR"/>
        </w:rPr>
        <w:t>.</w:t>
      </w:r>
      <w:r>
        <w:rPr>
          <w:lang w:val="el-GR"/>
        </w:rPr>
        <w:t xml:space="preserve">Η κλάση </w:t>
      </w:r>
      <w:r>
        <w:t>Session</w:t>
      </w:r>
      <w:r w:rsidRPr="00B24F11">
        <w:rPr>
          <w:lang w:val="el-GR"/>
        </w:rPr>
        <w:t xml:space="preserve"> </w:t>
      </w:r>
      <w:r>
        <w:rPr>
          <w:lang w:val="el-GR"/>
        </w:rPr>
        <w:t xml:space="preserve">θα είναι η κλάση πελάτης και η κλάση </w:t>
      </w:r>
      <w:r>
        <w:t>Keypad</w:t>
      </w:r>
      <w:r w:rsidRPr="00B24F11">
        <w:rPr>
          <w:lang w:val="el-GR"/>
        </w:rPr>
        <w:t xml:space="preserve"> </w:t>
      </w:r>
      <w:r>
        <w:rPr>
          <w:lang w:val="el-GR"/>
        </w:rPr>
        <w:t xml:space="preserve">θα είναι η κλάση προμηθευτής.Η πολλαπλότητα θα είναι 1,δηλαδή ένα και μόνο ένα  αντικείμενο της κλάσης </w:t>
      </w:r>
      <w:r>
        <w:t>Session</w:t>
      </w:r>
      <w:r w:rsidRPr="00B24F11">
        <w:rPr>
          <w:lang w:val="el-GR"/>
        </w:rPr>
        <w:t xml:space="preserve"> </w:t>
      </w:r>
      <w:r>
        <w:rPr>
          <w:lang w:val="el-GR"/>
        </w:rPr>
        <w:t xml:space="preserve">θα συνεργάζεται κάποια χρονική στιγμή με ένα αντικείμενο της κλάσης </w:t>
      </w:r>
      <w:r>
        <w:t>Keypad</w:t>
      </w:r>
      <w:r w:rsidRPr="00B24F11">
        <w:rPr>
          <w:lang w:val="el-GR"/>
        </w:rPr>
        <w:t>.</w:t>
      </w:r>
      <w:r>
        <w:t>T</w:t>
      </w:r>
      <w:r>
        <w:rPr>
          <w:lang w:val="el-GR"/>
        </w:rPr>
        <w:t xml:space="preserve">α αντικείμενα της κλάσης </w:t>
      </w:r>
      <w:r>
        <w:t>Session</w:t>
      </w:r>
      <w:r w:rsidRPr="00B24F11">
        <w:rPr>
          <w:lang w:val="el-GR"/>
        </w:rPr>
        <w:t xml:space="preserve"> </w:t>
      </w:r>
      <w:r>
        <w:rPr>
          <w:lang w:val="el-GR"/>
        </w:rPr>
        <w:t xml:space="preserve">θα έχουν πρόσβαση στις λειτουργίες και τα δεδομένα της κλάσης </w:t>
      </w:r>
      <w:r>
        <w:t>Keypad</w:t>
      </w:r>
      <w:r w:rsidRPr="00B24F11">
        <w:rPr>
          <w:lang w:val="el-GR"/>
        </w:rPr>
        <w:t>.</w:t>
      </w:r>
    </w:p>
    <w:p w:rsidR="005B0E12" w:rsidRPr="005B0E12" w:rsidRDefault="005B0E12" w:rsidP="00FC3D43">
      <w:pPr>
        <w:rPr>
          <w:lang w:val="el-GR"/>
        </w:rPr>
      </w:pPr>
      <w:r w:rsidRPr="005B0E12">
        <w:rPr>
          <w:lang w:val="el-GR"/>
        </w:rPr>
        <w:sym w:font="Wingdings" w:char="F0E0"/>
      </w:r>
      <w:r w:rsidRPr="005B0E12">
        <w:rPr>
          <w:lang w:val="el-GR"/>
        </w:rPr>
        <w:t>Κατα την εκτ</w:t>
      </w:r>
      <w:r>
        <w:rPr>
          <w:lang w:val="el-GR"/>
        </w:rPr>
        <w:t xml:space="preserve">έλεση της συνεδρίας του πελάτη θα χρειαστούν και κάποια δεδομένα εισόδου από τον πελάτη,άρα θα χρειαστεί μία αναφορά σε ένα αντικείμενο της κλάσης </w:t>
      </w:r>
      <w:r>
        <w:t>Keypad</w:t>
      </w:r>
      <w:r w:rsidRPr="005B0E12">
        <w:rPr>
          <w:lang w:val="el-GR"/>
        </w:rPr>
        <w:t>.</w:t>
      </w:r>
    </w:p>
    <w:p w:rsidR="00B24F11" w:rsidRDefault="00B24F11" w:rsidP="00FC3D43">
      <w:pPr>
        <w:rPr>
          <w:lang w:val="el-GR"/>
        </w:rPr>
      </w:pPr>
      <w:r>
        <w:t>Session</w:t>
      </w:r>
      <w:r w:rsidRPr="00B24F11">
        <w:rPr>
          <w:lang w:val="el-GR"/>
        </w:rPr>
        <w:t>-</w:t>
      </w:r>
      <w:r>
        <w:t>Authentication</w:t>
      </w:r>
      <w:r>
        <w:sym w:font="Wingdings" w:char="F0E0"/>
      </w:r>
      <w:r>
        <w:rPr>
          <w:lang w:val="el-GR"/>
        </w:rPr>
        <w:t xml:space="preserve">Σχέση σύνθεσης μεταξύ της κλάσης </w:t>
      </w:r>
      <w:r>
        <w:t>Session</w:t>
      </w:r>
      <w:r w:rsidRPr="00B24F11">
        <w:rPr>
          <w:lang w:val="el-GR"/>
        </w:rPr>
        <w:t xml:space="preserve"> </w:t>
      </w:r>
      <w:r>
        <w:rPr>
          <w:lang w:val="el-GR"/>
        </w:rPr>
        <w:t xml:space="preserve">και της κλάσης </w:t>
      </w:r>
      <w:r>
        <w:t>Authentication</w:t>
      </w:r>
      <w:r w:rsidRPr="00B24F11">
        <w:rPr>
          <w:lang w:val="el-GR"/>
        </w:rPr>
        <w:t>.</w:t>
      </w:r>
      <w:r>
        <w:rPr>
          <w:lang w:val="el-GR"/>
        </w:rPr>
        <w:t xml:space="preserve">Η κλάση </w:t>
      </w:r>
      <w:r>
        <w:t>Session</w:t>
      </w:r>
      <w:r w:rsidRPr="00B24F11">
        <w:rPr>
          <w:lang w:val="el-GR"/>
        </w:rPr>
        <w:t xml:space="preserve"> </w:t>
      </w:r>
      <w:r>
        <w:rPr>
          <w:lang w:val="el-GR"/>
        </w:rPr>
        <w:t xml:space="preserve">θα είναι η κλάση πελάτης και η κλάση </w:t>
      </w:r>
      <w:r>
        <w:t>Authentication</w:t>
      </w:r>
      <w:r w:rsidRPr="00B24F11">
        <w:rPr>
          <w:lang w:val="el-GR"/>
        </w:rPr>
        <w:t xml:space="preserve"> </w:t>
      </w:r>
      <w:r>
        <w:rPr>
          <w:lang w:val="el-GR"/>
        </w:rPr>
        <w:t>θα είναι η κλάση προμηθευτής.</w:t>
      </w:r>
      <w:r>
        <w:t>H</w:t>
      </w:r>
      <w:r w:rsidRPr="00B24F11">
        <w:rPr>
          <w:lang w:val="el-GR"/>
        </w:rPr>
        <w:t xml:space="preserve"> </w:t>
      </w:r>
      <w:r>
        <w:rPr>
          <w:lang w:val="el-GR"/>
        </w:rPr>
        <w:t xml:space="preserve">πολλαπλότητα θα είναι 1,δηλαδή ένα και μόνο ένα αντικείμενο της κλάσης </w:t>
      </w:r>
      <w:r w:rsidR="00CB2A11">
        <w:t>Session</w:t>
      </w:r>
      <w:r w:rsidR="00CB2A11" w:rsidRPr="00CB2A11">
        <w:rPr>
          <w:lang w:val="el-GR"/>
        </w:rPr>
        <w:t xml:space="preserve"> </w:t>
      </w:r>
      <w:r w:rsidR="00CB2A11">
        <w:rPr>
          <w:lang w:val="el-GR"/>
        </w:rPr>
        <w:t xml:space="preserve">θα συνεργάζεται κάποια χρονική στιγμή με ένα αντικείμενο της κλάσης </w:t>
      </w:r>
      <w:r w:rsidR="00CB2A11">
        <w:t>Authentication</w:t>
      </w:r>
      <w:r w:rsidR="00CB2A11" w:rsidRPr="00CB2A11">
        <w:rPr>
          <w:lang w:val="el-GR"/>
        </w:rPr>
        <w:t>.</w:t>
      </w:r>
      <w:r w:rsidR="00CB2A11">
        <w:rPr>
          <w:lang w:val="el-GR"/>
        </w:rPr>
        <w:t xml:space="preserve">Τα αντικείμενα της </w:t>
      </w:r>
      <w:r w:rsidR="00CB2A11">
        <w:t>Session</w:t>
      </w:r>
      <w:r w:rsidR="00CB2A11" w:rsidRPr="00CB2A11">
        <w:rPr>
          <w:lang w:val="el-GR"/>
        </w:rPr>
        <w:t xml:space="preserve"> </w:t>
      </w:r>
      <w:r w:rsidR="00CB2A11">
        <w:rPr>
          <w:lang w:val="el-GR"/>
        </w:rPr>
        <w:t xml:space="preserve">θα έχουν πρόσβάση στις λειτουργίες και τα δεδομένα της κλάσης </w:t>
      </w:r>
      <w:r w:rsidR="00CB2A11">
        <w:t>Authentication</w:t>
      </w:r>
      <w:r w:rsidR="00CB2A11" w:rsidRPr="00CB2A11">
        <w:rPr>
          <w:lang w:val="el-GR"/>
        </w:rPr>
        <w:t>.</w:t>
      </w:r>
    </w:p>
    <w:p w:rsidR="005B0E12" w:rsidRPr="005B0E12" w:rsidRDefault="005B0E12" w:rsidP="00FC3D43">
      <w:pPr>
        <w:rPr>
          <w:lang w:val="el-GR"/>
        </w:rPr>
      </w:pPr>
      <w:r w:rsidRPr="005B0E12">
        <w:rPr>
          <w:lang w:val="el-GR"/>
        </w:rPr>
        <w:sym w:font="Wingdings" w:char="F0E0"/>
      </w:r>
      <w:r>
        <w:rPr>
          <w:lang w:val="el-GR"/>
        </w:rPr>
        <w:t xml:space="preserve">Κατά την εκτέλεση της συνεδρίας του πελάτη θα χρειαστεί να πραγματοποιηθεί αθεντικοποιήση των στοιχείων του πελάτη άρα θα χρειαστεί μία αναφορά σε ένα αντικείμενο της κλάσης </w:t>
      </w:r>
      <w:r>
        <w:t>Authentication</w:t>
      </w:r>
      <w:r w:rsidRPr="005B0E12">
        <w:rPr>
          <w:lang w:val="el-GR"/>
        </w:rPr>
        <w:t xml:space="preserve"> </w:t>
      </w:r>
      <w:r>
        <w:rPr>
          <w:lang w:val="el-GR"/>
        </w:rPr>
        <w:t>ώστε να πραγματοποιηθεί και η σύνδεση του πελάτη στο σύστημα,καθώς και με την ολοκλήρηση της συνεδρίας η αποσύνδεση του συνδεδεμένου πελάτη από το σύστημα.</w:t>
      </w:r>
    </w:p>
    <w:p w:rsidR="00CB2A11" w:rsidRDefault="00CB2A11" w:rsidP="00FC3D43">
      <w:pPr>
        <w:rPr>
          <w:lang w:val="el-GR"/>
        </w:rPr>
      </w:pPr>
      <w:r>
        <w:t>Authentication</w:t>
      </w:r>
      <w:r w:rsidRPr="00CB2A11">
        <w:rPr>
          <w:lang w:val="el-GR"/>
        </w:rPr>
        <w:t>-</w:t>
      </w:r>
      <w:r>
        <w:t>Keypad</w:t>
      </w:r>
      <w:r>
        <w:sym w:font="Wingdings" w:char="F0E0"/>
      </w:r>
      <w:r>
        <w:rPr>
          <w:lang w:val="el-GR"/>
        </w:rPr>
        <w:t>Συσχέτιση</w:t>
      </w:r>
      <w:r w:rsidRPr="00CB2A11">
        <w:rPr>
          <w:lang w:val="el-GR"/>
        </w:rPr>
        <w:t xml:space="preserve"> </w:t>
      </w:r>
      <w:r>
        <w:rPr>
          <w:lang w:val="el-GR"/>
        </w:rPr>
        <w:t>μεταξύ</w:t>
      </w:r>
      <w:r w:rsidRPr="00CB2A11">
        <w:rPr>
          <w:lang w:val="el-GR"/>
        </w:rPr>
        <w:t xml:space="preserve"> </w:t>
      </w:r>
      <w:r>
        <w:rPr>
          <w:lang w:val="el-GR"/>
        </w:rPr>
        <w:t>της</w:t>
      </w:r>
      <w:r w:rsidRPr="00CB2A11">
        <w:rPr>
          <w:lang w:val="el-GR"/>
        </w:rPr>
        <w:t xml:space="preserve"> </w:t>
      </w:r>
      <w:r>
        <w:rPr>
          <w:lang w:val="el-GR"/>
        </w:rPr>
        <w:t>κλάσης</w:t>
      </w:r>
      <w:r w:rsidRPr="00CB2A11">
        <w:rPr>
          <w:lang w:val="el-GR"/>
        </w:rPr>
        <w:t xml:space="preserve"> </w:t>
      </w:r>
      <w:r>
        <w:t>Authentication</w:t>
      </w:r>
      <w:r w:rsidRPr="00CB2A11">
        <w:rPr>
          <w:lang w:val="el-GR"/>
        </w:rPr>
        <w:t xml:space="preserve"> </w:t>
      </w:r>
      <w:r>
        <w:rPr>
          <w:lang w:val="el-GR"/>
        </w:rPr>
        <w:t xml:space="preserve">και της κλάσης </w:t>
      </w:r>
      <w:r>
        <w:t>Keypad</w:t>
      </w:r>
      <w:r w:rsidRPr="00CB2A11">
        <w:rPr>
          <w:lang w:val="el-GR"/>
        </w:rPr>
        <w:t>.</w:t>
      </w:r>
      <w:r>
        <w:rPr>
          <w:lang w:val="el-GR"/>
        </w:rPr>
        <w:t xml:space="preserve">Η κλάση </w:t>
      </w:r>
      <w:r>
        <w:t>Authentication</w:t>
      </w:r>
      <w:r w:rsidRPr="00CB2A11">
        <w:rPr>
          <w:lang w:val="el-GR"/>
        </w:rPr>
        <w:t xml:space="preserve"> </w:t>
      </w:r>
      <w:r>
        <w:rPr>
          <w:lang w:val="el-GR"/>
        </w:rPr>
        <w:t xml:space="preserve">θα είναι η κλάση πελάτης και η </w:t>
      </w:r>
      <w:r>
        <w:t>Keypad</w:t>
      </w:r>
      <w:r w:rsidRPr="00CB2A11">
        <w:rPr>
          <w:lang w:val="el-GR"/>
        </w:rPr>
        <w:t xml:space="preserve"> </w:t>
      </w:r>
      <w:r>
        <w:rPr>
          <w:lang w:val="el-GR"/>
        </w:rPr>
        <w:t xml:space="preserve">θα είναι η κλάση προμηθευτής.Η πολλαπλότητα ειναι 1,δηλαδή  ένα αντικείμενο της κλάσης </w:t>
      </w:r>
      <w:r>
        <w:t>Authentication</w:t>
      </w:r>
      <w:r w:rsidRPr="00CB2A11">
        <w:rPr>
          <w:lang w:val="el-GR"/>
        </w:rPr>
        <w:t xml:space="preserve"> </w:t>
      </w:r>
      <w:r>
        <w:rPr>
          <w:lang w:val="el-GR"/>
        </w:rPr>
        <w:t xml:space="preserve">κάποια χρονική θα συνεργάζετε με ένα αντικείμενο της κλάσης </w:t>
      </w:r>
      <w:r>
        <w:t>Keypad</w:t>
      </w:r>
      <w:r w:rsidRPr="00CB2A11">
        <w:rPr>
          <w:lang w:val="el-GR"/>
        </w:rPr>
        <w:t>.</w:t>
      </w:r>
      <w:r>
        <w:rPr>
          <w:lang w:val="el-GR"/>
        </w:rPr>
        <w:t xml:space="preserve"> Τα αντικείμενα της κλάσης </w:t>
      </w:r>
      <w:r>
        <w:t>Authentication</w:t>
      </w:r>
      <w:r w:rsidRPr="00CB2A11">
        <w:rPr>
          <w:lang w:val="el-GR"/>
        </w:rPr>
        <w:t xml:space="preserve"> </w:t>
      </w:r>
      <w:r>
        <w:rPr>
          <w:lang w:val="el-GR"/>
        </w:rPr>
        <w:t xml:space="preserve">θα έχουν πρόσβαση στα δεδομένα και της λειτουργίες της κλάσης της κλάσης </w:t>
      </w:r>
      <w:r>
        <w:t>Keypad</w:t>
      </w:r>
      <w:r w:rsidRPr="00CB2A11">
        <w:rPr>
          <w:lang w:val="el-GR"/>
        </w:rPr>
        <w:t>.</w:t>
      </w:r>
    </w:p>
    <w:p w:rsidR="005B0E12" w:rsidRPr="00177B89" w:rsidRDefault="005B0E12" w:rsidP="00FC3D43">
      <w:pPr>
        <w:rPr>
          <w:lang w:val="el-GR"/>
        </w:rPr>
      </w:pPr>
      <w:r w:rsidRPr="005B0E12">
        <w:rPr>
          <w:lang w:val="el-GR"/>
        </w:rPr>
        <w:sym w:font="Wingdings" w:char="F0E0"/>
      </w:r>
      <w:r>
        <w:rPr>
          <w:lang w:val="el-GR"/>
        </w:rPr>
        <w:t xml:space="preserve">Κατά την διάρκεια </w:t>
      </w:r>
      <w:r w:rsidR="00177B89">
        <w:rPr>
          <w:lang w:val="el-GR"/>
        </w:rPr>
        <w:t xml:space="preserve">της σύνδεσης το λογισμικό θα χρειαστεί δεδομένα σύνδεσης από τον πελάτη που προσπαθεί να συνδεθεί άρα χρειάζεται μία αναφορά σε ένα αντικείμενο της κλάσης </w:t>
      </w:r>
      <w:r w:rsidR="00177B89">
        <w:t>Keypad</w:t>
      </w:r>
      <w:r w:rsidR="00177B89" w:rsidRPr="00177B89">
        <w:rPr>
          <w:lang w:val="el-GR"/>
        </w:rPr>
        <w:t>.</w:t>
      </w:r>
    </w:p>
    <w:p w:rsidR="00CB2A11" w:rsidRDefault="00950242" w:rsidP="00FC3D43">
      <w:pPr>
        <w:rPr>
          <w:lang w:val="el-GR"/>
        </w:rPr>
      </w:pPr>
      <w:r>
        <w:t>BankInfoSystem</w:t>
      </w:r>
      <w:r w:rsidRPr="00950242">
        <w:rPr>
          <w:lang w:val="el-GR"/>
        </w:rPr>
        <w:t>-</w:t>
      </w:r>
      <w:r>
        <w:rPr>
          <w:lang w:val="el-GR"/>
        </w:rPr>
        <w:t>Αccount</w:t>
      </w:r>
      <w:r w:rsidRPr="00950242">
        <w:rPr>
          <w:lang w:val="el-GR"/>
        </w:rPr>
        <w:sym w:font="Wingdings" w:char="F0E0"/>
      </w:r>
      <w:r>
        <w:rPr>
          <w:lang w:val="el-GR"/>
        </w:rPr>
        <w:t xml:space="preserve">Συσχέτιση μεταξύ της κλάσης </w:t>
      </w:r>
      <w:r>
        <w:t>BankInfoSystem</w:t>
      </w:r>
      <w:r w:rsidRPr="00950242">
        <w:rPr>
          <w:lang w:val="el-GR"/>
        </w:rPr>
        <w:t xml:space="preserve"> </w:t>
      </w:r>
      <w:r>
        <w:rPr>
          <w:lang w:val="el-GR"/>
        </w:rPr>
        <w:t xml:space="preserve">και της κλάσης </w:t>
      </w:r>
      <w:r>
        <w:t>Account</w:t>
      </w:r>
      <w:r w:rsidRPr="00950242">
        <w:rPr>
          <w:lang w:val="el-GR"/>
        </w:rPr>
        <w:t>.</w:t>
      </w:r>
      <w:r>
        <w:rPr>
          <w:lang w:val="el-GR"/>
        </w:rPr>
        <w:t xml:space="preserve">Η κλάση </w:t>
      </w:r>
      <w:r>
        <w:t>BankInfoSystem</w:t>
      </w:r>
      <w:r w:rsidRPr="00950242">
        <w:rPr>
          <w:lang w:val="el-GR"/>
        </w:rPr>
        <w:t xml:space="preserve"> </w:t>
      </w:r>
      <w:r>
        <w:rPr>
          <w:lang w:val="el-GR"/>
        </w:rPr>
        <w:t xml:space="preserve">είναι η κλάση πελάτης και  η κλάση </w:t>
      </w:r>
      <w:r>
        <w:t>Account</w:t>
      </w:r>
      <w:r w:rsidRPr="00950242">
        <w:rPr>
          <w:lang w:val="el-GR"/>
        </w:rPr>
        <w:t xml:space="preserve"> </w:t>
      </w:r>
      <w:r>
        <w:rPr>
          <w:lang w:val="el-GR"/>
        </w:rPr>
        <w:t xml:space="preserve">είναι η κλάση  προμηθευτής.Η πολλαπλότητα είναι πολλά από την μεριά του </w:t>
      </w:r>
      <w:r>
        <w:t>Account</w:t>
      </w:r>
      <w:r w:rsidRPr="00950242">
        <w:rPr>
          <w:lang w:val="el-GR"/>
        </w:rPr>
        <w:t>,</w:t>
      </w:r>
      <w:r>
        <w:rPr>
          <w:lang w:val="el-GR"/>
        </w:rPr>
        <w:t xml:space="preserve">δηλαδή ένα αντικείμενο της κλάσης </w:t>
      </w:r>
      <w:r>
        <w:t>BankInfoSystem</w:t>
      </w:r>
      <w:r w:rsidRPr="00950242">
        <w:rPr>
          <w:lang w:val="el-GR"/>
        </w:rPr>
        <w:t xml:space="preserve"> </w:t>
      </w:r>
      <w:r>
        <w:rPr>
          <w:lang w:val="el-GR"/>
        </w:rPr>
        <w:t xml:space="preserve">κάποια  χρονική στιγμη θα συνεργάζεται με 1 η περισσότερα αντικείμενα της κλάσης </w:t>
      </w:r>
      <w:r>
        <w:t>Account</w:t>
      </w:r>
      <w:r w:rsidRPr="00950242">
        <w:rPr>
          <w:lang w:val="el-GR"/>
        </w:rPr>
        <w:t>.</w:t>
      </w:r>
      <w:r>
        <w:t>T</w:t>
      </w:r>
      <w:r>
        <w:rPr>
          <w:lang w:val="el-GR"/>
        </w:rPr>
        <w:t xml:space="preserve">α αντικείμενα της κλάσης </w:t>
      </w:r>
      <w:r>
        <w:t>BankInfoSystem</w:t>
      </w:r>
      <w:r w:rsidRPr="00950242">
        <w:rPr>
          <w:lang w:val="el-GR"/>
        </w:rPr>
        <w:t xml:space="preserve"> </w:t>
      </w:r>
      <w:r>
        <w:rPr>
          <w:lang w:val="el-GR"/>
        </w:rPr>
        <w:t xml:space="preserve">θα έχουν πρόσβαση στα δεδομένα και της λειτουργίες της κλάσης </w:t>
      </w:r>
      <w:r>
        <w:t>Account</w:t>
      </w:r>
      <w:r w:rsidRPr="00950242">
        <w:rPr>
          <w:lang w:val="el-GR"/>
        </w:rPr>
        <w:t>.</w:t>
      </w:r>
    </w:p>
    <w:p w:rsidR="00177B89" w:rsidRPr="00177B89" w:rsidRDefault="00177B89" w:rsidP="00FC3D43">
      <w:pPr>
        <w:rPr>
          <w:lang w:val="el-GR"/>
        </w:rPr>
      </w:pPr>
      <w:r>
        <w:sym w:font="Wingdings" w:char="F0E0"/>
      </w:r>
      <w:r>
        <w:rPr>
          <w:lang w:val="el-GR"/>
        </w:rPr>
        <w:t xml:space="preserve">Η </w:t>
      </w:r>
      <w:r>
        <w:t>BankInfoSystem</w:t>
      </w:r>
      <w:r w:rsidRPr="00177B89">
        <w:rPr>
          <w:lang w:val="el-GR"/>
        </w:rPr>
        <w:t xml:space="preserve"> </w:t>
      </w:r>
      <w:r>
        <w:rPr>
          <w:lang w:val="el-GR"/>
        </w:rPr>
        <w:t xml:space="preserve">αποθηκεύει τους λογαριασμούς άρα θα χρειαστεί αναφορά σε ένα αντικείμενο της κλάσης </w:t>
      </w:r>
      <w:r>
        <w:t>Account</w:t>
      </w:r>
      <w:r w:rsidRPr="00177B89">
        <w:rPr>
          <w:lang w:val="el-GR"/>
        </w:rPr>
        <w:t>,</w:t>
      </w:r>
      <w:r>
        <w:rPr>
          <w:lang w:val="el-GR"/>
        </w:rPr>
        <w:t>και επειδή θα χρειαστεί να αποθηκεύει παραπάνω από έναν λογαριασμό η πλοηγησιμότητα θα είναι πολλά ώστε να αποθηκεύονται  οι λογαριασμοί των πελατών του συστήματος.</w:t>
      </w:r>
    </w:p>
    <w:p w:rsidR="00950242" w:rsidRDefault="00950242" w:rsidP="00FC3D43">
      <w:pPr>
        <w:rPr>
          <w:lang w:val="el-GR"/>
        </w:rPr>
      </w:pPr>
      <w:r>
        <w:t>BankInfoSystem</w:t>
      </w:r>
      <w:r w:rsidRPr="00577255">
        <w:rPr>
          <w:lang w:val="el-GR"/>
        </w:rPr>
        <w:t>-</w:t>
      </w:r>
      <w:r>
        <w:t>Card</w:t>
      </w:r>
      <w:r>
        <w:sym w:font="Wingdings" w:char="F0E0"/>
      </w:r>
      <w:r w:rsidR="00577255">
        <w:rPr>
          <w:lang w:val="el-GR"/>
        </w:rPr>
        <w:t xml:space="preserve">Συσχέτιση μεταξύ της κλάσης </w:t>
      </w:r>
      <w:r w:rsidR="00577255">
        <w:t>BankInfoSystem</w:t>
      </w:r>
      <w:r w:rsidR="00577255" w:rsidRPr="00577255">
        <w:rPr>
          <w:lang w:val="el-GR"/>
        </w:rPr>
        <w:t xml:space="preserve"> </w:t>
      </w:r>
      <w:r w:rsidR="00577255">
        <w:rPr>
          <w:lang w:val="el-GR"/>
        </w:rPr>
        <w:t xml:space="preserve">και της κλάσης </w:t>
      </w:r>
      <w:r w:rsidR="00577255">
        <w:t>Card</w:t>
      </w:r>
      <w:r w:rsidR="00577255" w:rsidRPr="00577255">
        <w:rPr>
          <w:lang w:val="el-GR"/>
        </w:rPr>
        <w:t>.</w:t>
      </w:r>
      <w:r w:rsidR="00577255">
        <w:rPr>
          <w:lang w:val="el-GR"/>
        </w:rPr>
        <w:t xml:space="preserve">Η κλάση </w:t>
      </w:r>
      <w:r w:rsidR="00577255">
        <w:t>BankInfoSystem</w:t>
      </w:r>
      <w:r w:rsidR="00577255" w:rsidRPr="00577255">
        <w:rPr>
          <w:lang w:val="el-GR"/>
        </w:rPr>
        <w:t xml:space="preserve"> </w:t>
      </w:r>
      <w:r w:rsidR="00577255">
        <w:rPr>
          <w:lang w:val="el-GR"/>
        </w:rPr>
        <w:t xml:space="preserve">είναι η κλάση πελάτης και η κλάση </w:t>
      </w:r>
      <w:r w:rsidR="00577255">
        <w:t>Card</w:t>
      </w:r>
      <w:r w:rsidR="00577255" w:rsidRPr="00577255">
        <w:rPr>
          <w:lang w:val="el-GR"/>
        </w:rPr>
        <w:t xml:space="preserve"> </w:t>
      </w:r>
      <w:r w:rsidR="00577255">
        <w:rPr>
          <w:lang w:val="el-GR"/>
        </w:rPr>
        <w:t xml:space="preserve">είναι η κλάση προμηθευτής.Η πολλαπλότητα είναι πολλά απο την μεριά της κλάσης </w:t>
      </w:r>
      <w:r w:rsidR="00577255">
        <w:t>Card</w:t>
      </w:r>
      <w:r w:rsidR="00577255" w:rsidRPr="00577255">
        <w:rPr>
          <w:lang w:val="el-GR"/>
        </w:rPr>
        <w:t>,</w:t>
      </w:r>
      <w:r w:rsidR="00577255">
        <w:rPr>
          <w:lang w:val="el-GR"/>
        </w:rPr>
        <w:t xml:space="preserve">δηλαδή κάποια χρονική στιγμη ένα αντικείμενο της κλάσης </w:t>
      </w:r>
      <w:r w:rsidR="00577255">
        <w:t>BankInfoSystem</w:t>
      </w:r>
      <w:r w:rsidR="00577255" w:rsidRPr="00577255">
        <w:rPr>
          <w:lang w:val="el-GR"/>
        </w:rPr>
        <w:t xml:space="preserve"> </w:t>
      </w:r>
      <w:r w:rsidR="00577255">
        <w:rPr>
          <w:lang w:val="el-GR"/>
        </w:rPr>
        <w:t xml:space="preserve">θα συνεργάζεται με ένα η περισσότερα αντικείμενα της κλάσης </w:t>
      </w:r>
      <w:r w:rsidR="00577255">
        <w:t>Card</w:t>
      </w:r>
      <w:r w:rsidR="00577255" w:rsidRPr="00577255">
        <w:rPr>
          <w:lang w:val="el-GR"/>
        </w:rPr>
        <w:t>.</w:t>
      </w:r>
    </w:p>
    <w:p w:rsidR="00177B89" w:rsidRPr="0018090A" w:rsidRDefault="00177B89" w:rsidP="00FC3D43">
      <w:pPr>
        <w:rPr>
          <w:lang w:val="el-GR"/>
        </w:rPr>
      </w:pPr>
      <w:r w:rsidRPr="00177B89">
        <w:rPr>
          <w:lang w:val="el-GR"/>
        </w:rPr>
        <w:sym w:font="Wingdings" w:char="F0E0"/>
      </w:r>
      <w:r>
        <w:rPr>
          <w:lang w:val="el-GR"/>
        </w:rPr>
        <w:t>Η κλάση Β</w:t>
      </w:r>
      <w:r>
        <w:t>ankInfoSystem</w:t>
      </w:r>
      <w:r w:rsidRPr="0018090A">
        <w:rPr>
          <w:lang w:val="el-GR"/>
        </w:rPr>
        <w:t xml:space="preserve"> </w:t>
      </w:r>
      <w:r w:rsidR="0018090A">
        <w:rPr>
          <w:lang w:val="el-GR"/>
        </w:rPr>
        <w:t xml:space="preserve">θα χρειαστεί να αποθηκεύει τις κάρτες των πελατών άρα για αναπαράσταση των λογαριασμών θα χρειαστεί αναφορά σε αντικείμενο της κλάσης </w:t>
      </w:r>
      <w:r w:rsidR="0018090A">
        <w:t>Account</w:t>
      </w:r>
      <w:r w:rsidR="0018090A" w:rsidRPr="0018090A">
        <w:rPr>
          <w:lang w:val="el-GR"/>
        </w:rPr>
        <w:t>.</w:t>
      </w:r>
      <w:r w:rsidR="0018090A">
        <w:rPr>
          <w:lang w:val="el-GR"/>
        </w:rPr>
        <w:t>Επειδή το σύστημα θα αποθηκεύει παραπάνω από μία κάρτα η πολλαπλότητα θα είναι πολλά.</w:t>
      </w:r>
    </w:p>
    <w:p w:rsidR="00F20B2E" w:rsidRDefault="00F20B2E" w:rsidP="00FC3D43">
      <w:pPr>
        <w:rPr>
          <w:lang w:val="el-GR"/>
        </w:rPr>
      </w:pPr>
      <w:r>
        <w:t>Transaction</w:t>
      </w:r>
      <w:r w:rsidRPr="00F20B2E">
        <w:rPr>
          <w:lang w:val="el-GR"/>
        </w:rPr>
        <w:t>-</w:t>
      </w:r>
      <w:r>
        <w:t>BankInfoSystem</w:t>
      </w:r>
      <w:r>
        <w:sym w:font="Wingdings" w:char="F0E0"/>
      </w:r>
      <w:r>
        <w:rPr>
          <w:lang w:val="el-GR"/>
        </w:rPr>
        <w:t>Εξάρτηση</w:t>
      </w:r>
      <w:r w:rsidRPr="00F20B2E">
        <w:rPr>
          <w:lang w:val="el-GR"/>
        </w:rPr>
        <w:t xml:space="preserve"> </w:t>
      </w:r>
      <w:r>
        <w:rPr>
          <w:lang w:val="el-GR"/>
        </w:rPr>
        <w:t>μεταξύ</w:t>
      </w:r>
      <w:r w:rsidRPr="00F20B2E">
        <w:rPr>
          <w:lang w:val="el-GR"/>
        </w:rPr>
        <w:t xml:space="preserve"> </w:t>
      </w:r>
      <w:r>
        <w:rPr>
          <w:lang w:val="el-GR"/>
        </w:rPr>
        <w:t>της</w:t>
      </w:r>
      <w:r w:rsidRPr="00F20B2E">
        <w:rPr>
          <w:lang w:val="el-GR"/>
        </w:rPr>
        <w:t xml:space="preserve"> </w:t>
      </w:r>
      <w:r>
        <w:rPr>
          <w:lang w:val="el-GR"/>
        </w:rPr>
        <w:t>κλάσης</w:t>
      </w:r>
      <w:r w:rsidRPr="00F20B2E">
        <w:rPr>
          <w:lang w:val="el-GR"/>
        </w:rPr>
        <w:t xml:space="preserve"> </w:t>
      </w:r>
      <w:r>
        <w:t>Transaction</w:t>
      </w:r>
      <w:r w:rsidRPr="00F20B2E">
        <w:rPr>
          <w:lang w:val="el-GR"/>
        </w:rPr>
        <w:t xml:space="preserve"> </w:t>
      </w:r>
      <w:r>
        <w:rPr>
          <w:lang w:val="el-GR"/>
        </w:rPr>
        <w:t xml:space="preserve">και της κλάσης </w:t>
      </w:r>
      <w:r>
        <w:t>BankInfoSystem</w:t>
      </w:r>
      <w:r w:rsidRPr="00F20B2E">
        <w:rPr>
          <w:lang w:val="el-GR"/>
        </w:rPr>
        <w:t>.</w:t>
      </w:r>
      <w:r>
        <w:rPr>
          <w:lang w:val="el-GR"/>
        </w:rPr>
        <w:t xml:space="preserve">Η κλάση </w:t>
      </w:r>
      <w:r>
        <w:t>Transaction</w:t>
      </w:r>
      <w:r w:rsidRPr="00F20B2E">
        <w:rPr>
          <w:lang w:val="el-GR"/>
        </w:rPr>
        <w:t xml:space="preserve"> </w:t>
      </w:r>
      <w:r>
        <w:rPr>
          <w:lang w:val="el-GR"/>
        </w:rPr>
        <w:t xml:space="preserve">είναι η κλάση πελάτης και η κλάση </w:t>
      </w:r>
      <w:r>
        <w:t>BankInfoSystem</w:t>
      </w:r>
      <w:r w:rsidRPr="00F20B2E">
        <w:rPr>
          <w:lang w:val="el-GR"/>
        </w:rPr>
        <w:t xml:space="preserve"> </w:t>
      </w:r>
      <w:r>
        <w:rPr>
          <w:lang w:val="el-GR"/>
        </w:rPr>
        <w:t xml:space="preserve">έίναι η κλάση προμηθευτής.Η πολλαπλότητα της εξάρτησης είναι ένα,δηλαδή μία μέθοδος της κλάσης </w:t>
      </w:r>
      <w:r>
        <w:t>Transaction</w:t>
      </w:r>
      <w:r w:rsidRPr="00F20B2E">
        <w:rPr>
          <w:lang w:val="el-GR"/>
        </w:rPr>
        <w:t xml:space="preserve"> </w:t>
      </w:r>
      <w:r>
        <w:rPr>
          <w:lang w:val="el-GR"/>
        </w:rPr>
        <w:t xml:space="preserve">θα συνεργάζεται με ένα αντικείμενο της κλάσης </w:t>
      </w:r>
      <w:r>
        <w:t>BankInfoSystem</w:t>
      </w:r>
      <w:r w:rsidRPr="00F20B2E">
        <w:rPr>
          <w:lang w:val="el-GR"/>
        </w:rPr>
        <w:t xml:space="preserve"> </w:t>
      </w:r>
      <w:r>
        <w:rPr>
          <w:lang w:val="el-GR"/>
        </w:rPr>
        <w:t>και θα έχει πρόσβαση στα δεδομένα και τις λειτουργίες του.</w:t>
      </w:r>
    </w:p>
    <w:p w:rsidR="0018090A" w:rsidRDefault="0018090A" w:rsidP="00FC3D43">
      <w:pPr>
        <w:rPr>
          <w:lang w:val="el-GR"/>
        </w:rPr>
      </w:pPr>
      <w:r w:rsidRPr="0018090A">
        <w:rPr>
          <w:lang w:val="el-GR"/>
        </w:rPr>
        <w:sym w:font="Wingdings" w:char="F0E0"/>
      </w:r>
      <w:r>
        <w:rPr>
          <w:lang w:val="el-GR"/>
        </w:rPr>
        <w:t xml:space="preserve">Για να πραγματοποιηθεί μία συναλλαγή θα χρειαστουν κάποια δεδομένα από το σύστημα τα οποία αποθηκεύονται στο πληροφοριακό σύστημα της τράπεζας,επομένως θα χρειαστεί μία αναφορά σε ένα αντικείμενο της κλάσης </w:t>
      </w:r>
      <w:r>
        <w:t>BankInfoSystem</w:t>
      </w:r>
      <w:r>
        <w:rPr>
          <w:lang w:val="el-GR"/>
        </w:rPr>
        <w:t xml:space="preserve"> και επειδή το </w:t>
      </w:r>
      <w:r>
        <w:t>atm</w:t>
      </w:r>
      <w:r w:rsidRPr="0018090A">
        <w:rPr>
          <w:lang w:val="el-GR"/>
        </w:rPr>
        <w:t xml:space="preserve"> </w:t>
      </w:r>
      <w:r>
        <w:rPr>
          <w:lang w:val="el-GR"/>
        </w:rPr>
        <w:t>συνδέεται με ένα πληροφοριακό σύστημα η πολλαπλότητα είναι ένα και όχι πολλά.</w:t>
      </w:r>
    </w:p>
    <w:p w:rsidR="00B97ED7" w:rsidRDefault="00B97ED7" w:rsidP="00B97ED7">
      <w:pPr>
        <w:pStyle w:val="Heading2"/>
      </w:pPr>
      <w:r>
        <w:rPr>
          <w:lang w:val="el-GR"/>
        </w:rPr>
        <w:t xml:space="preserve">ΔΙΑΓΡΑΜΜΑ ΑΚΟΛΟΥΘΙΑΣ </w:t>
      </w:r>
      <w:r>
        <w:t>UML</w:t>
      </w:r>
    </w:p>
    <w:p w:rsidR="00B97ED7" w:rsidRDefault="00B97ED7" w:rsidP="00B97ED7"/>
    <w:p w:rsidR="00B97ED7" w:rsidRDefault="00B97ED7" w:rsidP="00B97ED7">
      <w:pPr>
        <w:pStyle w:val="ListParagraph"/>
        <w:numPr>
          <w:ilvl w:val="0"/>
          <w:numId w:val="20"/>
        </w:numPr>
        <w:rPr>
          <w:lang w:val="el-GR"/>
        </w:rPr>
      </w:pPr>
      <w:r w:rsidRPr="00B97ED7">
        <w:rPr>
          <w:lang w:val="el-GR"/>
        </w:rPr>
        <w:t>ΔΙΑΓΡΑΜΜΑ ΑΚΟΛΟΥΘΙΑΣ ΓΙΑ ΠΕΡΙΠΤΩΣΗ ΧΡΗΣΗΣ ΚΑΤΑΘΕΣΗΣ</w:t>
      </w:r>
    </w:p>
    <w:p w:rsidR="00B97ED7" w:rsidRDefault="00B97ED7" w:rsidP="00B97ED7">
      <w:pPr>
        <w:pStyle w:val="ListParagraph"/>
        <w:rPr>
          <w:lang w:val="el-GR"/>
        </w:rPr>
      </w:pPr>
    </w:p>
    <w:p w:rsidR="00B97ED7" w:rsidRDefault="00B97ED7" w:rsidP="00B97ED7">
      <w:pPr>
        <w:pStyle w:val="ListParagraph"/>
        <w:rPr>
          <w:lang w:val="el-GR"/>
        </w:rPr>
      </w:pPr>
      <w:r>
        <w:rPr>
          <w:noProof/>
        </w:rPr>
        <w:drawing>
          <wp:inline distT="0" distB="0" distL="0" distR="0" wp14:anchorId="7140A934">
            <wp:extent cx="5898064" cy="3103245"/>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6114" cy="3107481"/>
                    </a:xfrm>
                    <a:prstGeom prst="rect">
                      <a:avLst/>
                    </a:prstGeom>
                    <a:noFill/>
                  </pic:spPr>
                </pic:pic>
              </a:graphicData>
            </a:graphic>
          </wp:inline>
        </w:drawing>
      </w:r>
    </w:p>
    <w:p w:rsidR="00B97ED7" w:rsidRDefault="00B97ED7" w:rsidP="00B97ED7">
      <w:pPr>
        <w:pStyle w:val="ListParagraph"/>
        <w:rPr>
          <w:lang w:val="el-GR"/>
        </w:rPr>
      </w:pPr>
    </w:p>
    <w:p w:rsidR="00B97ED7" w:rsidRPr="005F4531" w:rsidRDefault="00B97ED7" w:rsidP="005F4531">
      <w:pPr>
        <w:rPr>
          <w:lang w:val="el-GR"/>
        </w:rPr>
      </w:pPr>
      <w:r w:rsidRPr="005F4531">
        <w:rPr>
          <w:lang w:val="el-GR"/>
        </w:rPr>
        <w:t>ΕΝΑΛΛΑΚΤΙΚΗ ΡΟΗ</w:t>
      </w:r>
    </w:p>
    <w:p w:rsidR="00B97ED7" w:rsidRPr="005F4531" w:rsidRDefault="005F4531" w:rsidP="005F4531">
      <w:pPr>
        <w:rPr>
          <w:lang w:val="el-GR"/>
        </w:rPr>
      </w:pPr>
      <w:r>
        <w:rPr>
          <w:noProof/>
        </w:rPr>
        <w:drawing>
          <wp:inline distT="0" distB="0" distL="0" distR="0" wp14:anchorId="25F5646A">
            <wp:extent cx="5487035" cy="33470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035" cy="3347085"/>
                    </a:xfrm>
                    <a:prstGeom prst="rect">
                      <a:avLst/>
                    </a:prstGeom>
                    <a:noFill/>
                  </pic:spPr>
                </pic:pic>
              </a:graphicData>
            </a:graphic>
          </wp:inline>
        </w:drawing>
      </w:r>
    </w:p>
    <w:p w:rsidR="002F745C" w:rsidRDefault="002F745C" w:rsidP="00B97ED7">
      <w:pPr>
        <w:pStyle w:val="ListParagraph"/>
        <w:ind w:left="1440"/>
        <w:rPr>
          <w:lang w:val="el-GR"/>
        </w:rPr>
      </w:pPr>
    </w:p>
    <w:p w:rsidR="002F745C" w:rsidRDefault="002F745C" w:rsidP="00B97ED7">
      <w:pPr>
        <w:pStyle w:val="ListParagraph"/>
        <w:ind w:left="1440"/>
        <w:rPr>
          <w:lang w:val="el-GR"/>
        </w:rPr>
      </w:pPr>
    </w:p>
    <w:p w:rsidR="002F745C" w:rsidRDefault="002F745C" w:rsidP="00B97ED7">
      <w:pPr>
        <w:pStyle w:val="ListParagraph"/>
        <w:ind w:left="1440"/>
        <w:rPr>
          <w:lang w:val="el-GR"/>
        </w:rPr>
      </w:pPr>
    </w:p>
    <w:p w:rsidR="002F745C" w:rsidRPr="005F4531" w:rsidRDefault="002F745C" w:rsidP="005F4531">
      <w:pPr>
        <w:rPr>
          <w:lang w:val="el-GR"/>
        </w:rPr>
      </w:pPr>
      <w:r w:rsidRPr="005F4531">
        <w:rPr>
          <w:lang w:val="el-GR"/>
        </w:rPr>
        <w:t>ΔΙΑΓΡΑΜΜΑ ΑΚΟΛΟΥΘΙΑΣ ΓΙΑ ΠΕΡΙΠΤΩΣΗ ΧΡΗΣΗΣ ΣΥΝΔΕΣΗ</w:t>
      </w:r>
    </w:p>
    <w:p w:rsidR="002F745C" w:rsidRDefault="002F745C" w:rsidP="00B97ED7">
      <w:pPr>
        <w:pStyle w:val="ListParagraph"/>
        <w:ind w:left="1440"/>
        <w:rPr>
          <w:lang w:val="el-GR"/>
        </w:rPr>
      </w:pPr>
    </w:p>
    <w:p w:rsidR="002F745C" w:rsidRPr="005F4531" w:rsidRDefault="002F745C" w:rsidP="005F4531">
      <w:pPr>
        <w:rPr>
          <w:lang w:val="el-GR"/>
        </w:rPr>
      </w:pPr>
    </w:p>
    <w:p w:rsidR="002F745C" w:rsidRPr="005F4531" w:rsidRDefault="005F4531" w:rsidP="005F4531">
      <w:pPr>
        <w:rPr>
          <w:lang w:val="el-GR"/>
        </w:rPr>
      </w:pPr>
      <w:r>
        <w:rPr>
          <w:noProof/>
        </w:rPr>
        <w:drawing>
          <wp:inline distT="0" distB="0" distL="0" distR="0" wp14:anchorId="19B593CC">
            <wp:extent cx="5438140" cy="3145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8140" cy="3145790"/>
                    </a:xfrm>
                    <a:prstGeom prst="rect">
                      <a:avLst/>
                    </a:prstGeom>
                    <a:noFill/>
                  </pic:spPr>
                </pic:pic>
              </a:graphicData>
            </a:graphic>
          </wp:inline>
        </w:drawing>
      </w:r>
    </w:p>
    <w:p w:rsidR="002F745C" w:rsidRDefault="002F745C" w:rsidP="00B97ED7">
      <w:pPr>
        <w:pStyle w:val="ListParagraph"/>
        <w:ind w:left="1440"/>
        <w:rPr>
          <w:lang w:val="el-GR"/>
        </w:rPr>
      </w:pPr>
    </w:p>
    <w:p w:rsidR="002F745C" w:rsidRDefault="002F745C" w:rsidP="00B97ED7">
      <w:pPr>
        <w:pStyle w:val="ListParagraph"/>
        <w:ind w:left="1440"/>
        <w:rPr>
          <w:lang w:val="el-GR"/>
        </w:rPr>
      </w:pPr>
    </w:p>
    <w:p w:rsidR="002F745C" w:rsidRPr="002F745C" w:rsidRDefault="002F745C" w:rsidP="002F745C">
      <w:pPr>
        <w:rPr>
          <w:lang w:val="el-GR"/>
        </w:rPr>
      </w:pPr>
      <w:r w:rsidRPr="002F745C">
        <w:rPr>
          <w:lang w:val="el-GR"/>
        </w:rPr>
        <w:t>ΕΝΑΛΛΑΚΤΙΚΗ ΡΟΗ</w:t>
      </w:r>
    </w:p>
    <w:p w:rsidR="002F745C" w:rsidRPr="005F4531" w:rsidRDefault="005F4531" w:rsidP="005F4531">
      <w:pPr>
        <w:rPr>
          <w:lang w:val="el-GR"/>
        </w:rPr>
      </w:pPr>
      <w:r>
        <w:rPr>
          <w:noProof/>
        </w:rPr>
        <w:drawing>
          <wp:inline distT="0" distB="0" distL="0" distR="0" wp14:anchorId="0C7D005D">
            <wp:extent cx="5170170" cy="3182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0170" cy="3182620"/>
                    </a:xfrm>
                    <a:prstGeom prst="rect">
                      <a:avLst/>
                    </a:prstGeom>
                    <a:noFill/>
                  </pic:spPr>
                </pic:pic>
              </a:graphicData>
            </a:graphic>
          </wp:inline>
        </w:drawing>
      </w:r>
    </w:p>
    <w:p w:rsidR="002F745C" w:rsidRDefault="002F745C" w:rsidP="00B97ED7">
      <w:pPr>
        <w:pStyle w:val="ListParagraph"/>
        <w:ind w:left="1440"/>
        <w:rPr>
          <w:lang w:val="el-GR"/>
        </w:rPr>
      </w:pPr>
    </w:p>
    <w:p w:rsidR="002F745C" w:rsidRDefault="002F745C" w:rsidP="00B97ED7">
      <w:pPr>
        <w:pStyle w:val="ListParagraph"/>
        <w:ind w:left="1440"/>
        <w:rPr>
          <w:lang w:val="el-GR"/>
        </w:rPr>
      </w:pPr>
    </w:p>
    <w:p w:rsidR="002F745C" w:rsidRDefault="00236CCD" w:rsidP="002F745C">
      <w:pPr>
        <w:rPr>
          <w:lang w:val="el-GR"/>
        </w:rPr>
      </w:pPr>
      <w:r>
        <w:rPr>
          <w:lang w:val="el-GR"/>
        </w:rPr>
        <w:t>ΔΙΑΓΡΑΜΜΑ ΑΚΟΛΟΥΘΙΑΣ ΓΙΑ ΠΕΡΙΠΤΩΣΗ ΧΡΗΣΗΣ ΑΝΑΛΗΨΗΣ</w:t>
      </w:r>
    </w:p>
    <w:p w:rsidR="00236CCD" w:rsidRDefault="00236CCD" w:rsidP="002F745C">
      <w:pPr>
        <w:rPr>
          <w:lang w:val="el-GR"/>
        </w:rPr>
      </w:pPr>
      <w:r>
        <w:rPr>
          <w:noProof/>
        </w:rPr>
        <w:drawing>
          <wp:inline distT="0" distB="0" distL="0" distR="0">
            <wp:extent cx="5486400" cy="32962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Στιγμιότυπο οθόνης (36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3242" cy="3300375"/>
                    </a:xfrm>
                    <a:prstGeom prst="rect">
                      <a:avLst/>
                    </a:prstGeom>
                  </pic:spPr>
                </pic:pic>
              </a:graphicData>
            </a:graphic>
          </wp:inline>
        </w:drawing>
      </w:r>
    </w:p>
    <w:p w:rsidR="00236CCD" w:rsidRDefault="00236CCD" w:rsidP="002F745C">
      <w:pPr>
        <w:rPr>
          <w:lang w:val="el-GR"/>
        </w:rPr>
      </w:pPr>
      <w:r>
        <w:rPr>
          <w:lang w:val="el-GR"/>
        </w:rPr>
        <w:t>ΕΝΑΛΛΑΚΤΙΚΗ ΡΟΗ</w:t>
      </w:r>
    </w:p>
    <w:p w:rsidR="00236CCD" w:rsidRDefault="00236CCD" w:rsidP="002F745C">
      <w:pPr>
        <w:rPr>
          <w:lang w:val="el-GR"/>
        </w:rPr>
      </w:pPr>
      <w:r>
        <w:rPr>
          <w:noProof/>
        </w:rPr>
        <w:drawing>
          <wp:inline distT="0" distB="0" distL="0" distR="0">
            <wp:extent cx="5868752" cy="45941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Στιγμιότυπο οθόνης (366).png"/>
                    <pic:cNvPicPr/>
                  </pic:nvPicPr>
                  <pic:blipFill>
                    <a:blip r:embed="rId22">
                      <a:extLst>
                        <a:ext uri="{28A0092B-C50C-407E-A947-70E740481C1C}">
                          <a14:useLocalDpi xmlns:a14="http://schemas.microsoft.com/office/drawing/2010/main" val="0"/>
                        </a:ext>
                      </a:extLst>
                    </a:blip>
                    <a:stretch>
                      <a:fillRect/>
                    </a:stretch>
                  </pic:blipFill>
                  <pic:spPr>
                    <a:xfrm>
                      <a:off x="0" y="0"/>
                      <a:ext cx="5877933" cy="4601310"/>
                    </a:xfrm>
                    <a:prstGeom prst="rect">
                      <a:avLst/>
                    </a:prstGeom>
                  </pic:spPr>
                </pic:pic>
              </a:graphicData>
            </a:graphic>
          </wp:inline>
        </w:drawing>
      </w:r>
    </w:p>
    <w:p w:rsidR="00236CCD" w:rsidRDefault="00236CCD" w:rsidP="002F745C">
      <w:pPr>
        <w:rPr>
          <w:lang w:val="el-GR"/>
        </w:rPr>
      </w:pPr>
    </w:p>
    <w:p w:rsidR="00236CCD" w:rsidRDefault="00236CCD" w:rsidP="002F745C">
      <w:pPr>
        <w:rPr>
          <w:lang w:val="el-GR"/>
        </w:rPr>
      </w:pPr>
      <w:r>
        <w:rPr>
          <w:lang w:val="el-GR"/>
        </w:rPr>
        <w:t>ΔΙΑΓΡΑΜΜΑ ΑΚΟΛΟΥΘΙΑΣ ΕΡΩΤΗΣΗ ΥΠΟΛΟΙΠΟΥ</w:t>
      </w:r>
    </w:p>
    <w:p w:rsidR="00236CCD" w:rsidRDefault="00236CCD" w:rsidP="002F745C">
      <w:pPr>
        <w:rPr>
          <w:lang w:val="el-GR"/>
        </w:rPr>
      </w:pPr>
    </w:p>
    <w:p w:rsidR="00236CCD" w:rsidRDefault="005F4531" w:rsidP="002F745C">
      <w:pPr>
        <w:rPr>
          <w:lang w:val="el-GR"/>
        </w:rPr>
      </w:pPr>
      <w:r>
        <w:rPr>
          <w:noProof/>
        </w:rPr>
        <w:drawing>
          <wp:inline distT="0" distB="0" distL="0" distR="0">
            <wp:extent cx="5891694" cy="37602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Στιγμιότυπο οθόνης (369).png"/>
                    <pic:cNvPicPr/>
                  </pic:nvPicPr>
                  <pic:blipFill>
                    <a:blip r:embed="rId23">
                      <a:extLst>
                        <a:ext uri="{28A0092B-C50C-407E-A947-70E740481C1C}">
                          <a14:useLocalDpi xmlns:a14="http://schemas.microsoft.com/office/drawing/2010/main" val="0"/>
                        </a:ext>
                      </a:extLst>
                    </a:blip>
                    <a:stretch>
                      <a:fillRect/>
                    </a:stretch>
                  </pic:blipFill>
                  <pic:spPr>
                    <a:xfrm>
                      <a:off x="0" y="0"/>
                      <a:ext cx="5907960" cy="3770663"/>
                    </a:xfrm>
                    <a:prstGeom prst="rect">
                      <a:avLst/>
                    </a:prstGeom>
                  </pic:spPr>
                </pic:pic>
              </a:graphicData>
            </a:graphic>
          </wp:inline>
        </w:drawing>
      </w:r>
    </w:p>
    <w:p w:rsidR="005F4531" w:rsidRDefault="005F4531" w:rsidP="002F745C">
      <w:pPr>
        <w:rPr>
          <w:lang w:val="el-GR"/>
        </w:rPr>
      </w:pPr>
    </w:p>
    <w:p w:rsidR="00250E09" w:rsidRDefault="00250E09" w:rsidP="00250E09">
      <w:pPr>
        <w:pStyle w:val="Heading2"/>
        <w:rPr>
          <w:lang w:val="el-GR"/>
        </w:rPr>
      </w:pPr>
      <w:r>
        <w:rPr>
          <w:lang w:val="el-GR"/>
        </w:rPr>
        <w:t>4</w:t>
      </w:r>
      <w:r w:rsidR="005F4531">
        <w:rPr>
          <w:lang w:val="el-GR"/>
        </w:rPr>
        <w:t>.</w:t>
      </w:r>
      <w:r>
        <w:rPr>
          <w:lang w:val="el-GR"/>
        </w:rPr>
        <w:t>ΥΛΟΠΟΙΗΣΗ</w:t>
      </w:r>
    </w:p>
    <w:p w:rsidR="005F4531" w:rsidRPr="00250E09" w:rsidRDefault="005F4531" w:rsidP="002F745C">
      <w:pPr>
        <w:rPr>
          <w:lang w:val="el-GR"/>
        </w:rPr>
      </w:pPr>
      <w:r>
        <w:rPr>
          <w:lang w:val="el-GR"/>
        </w:rPr>
        <w:t>Αλλαγές στον κώδικα.Οι αλλαγές που πραγματοποιήθηκαν στον κώδικα είναι οι ακόλουθες.</w:t>
      </w:r>
    </w:p>
    <w:p w:rsidR="00250E09" w:rsidRDefault="005F4531" w:rsidP="002F745C">
      <w:r>
        <w:rPr>
          <w:noProof/>
        </w:rPr>
        <w:drawing>
          <wp:inline distT="0" distB="0" distL="0" distR="0">
            <wp:extent cx="5486400" cy="277269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Στιγμιότυπο οθόνης (372).png"/>
                    <pic:cNvPicPr/>
                  </pic:nvPicPr>
                  <pic:blipFill>
                    <a:blip r:embed="rId24">
                      <a:extLst>
                        <a:ext uri="{28A0092B-C50C-407E-A947-70E740481C1C}">
                          <a14:useLocalDpi xmlns:a14="http://schemas.microsoft.com/office/drawing/2010/main" val="0"/>
                        </a:ext>
                      </a:extLst>
                    </a:blip>
                    <a:stretch>
                      <a:fillRect/>
                    </a:stretch>
                  </pic:blipFill>
                  <pic:spPr>
                    <a:xfrm>
                      <a:off x="0" y="0"/>
                      <a:ext cx="5507197" cy="2783206"/>
                    </a:xfrm>
                    <a:prstGeom prst="rect">
                      <a:avLst/>
                    </a:prstGeom>
                  </pic:spPr>
                </pic:pic>
              </a:graphicData>
            </a:graphic>
          </wp:inline>
        </w:drawing>
      </w:r>
    </w:p>
    <w:p w:rsidR="005F4531" w:rsidRDefault="005F4531" w:rsidP="002F745C">
      <w:r>
        <w:rPr>
          <w:lang w:val="el-GR"/>
        </w:rPr>
        <w:t>Προστέθηκαν</w:t>
      </w:r>
      <w:r w:rsidRPr="005F4531">
        <w:t xml:space="preserve"> </w:t>
      </w:r>
      <w:r>
        <w:rPr>
          <w:lang w:val="el-GR"/>
        </w:rPr>
        <w:t>οι</w:t>
      </w:r>
      <w:r w:rsidRPr="005F4531">
        <w:t xml:space="preserve"> </w:t>
      </w:r>
      <w:r>
        <w:rPr>
          <w:lang w:val="el-GR"/>
        </w:rPr>
        <w:t>συναρτήσεις</w:t>
      </w:r>
      <w:r w:rsidRPr="005F4531">
        <w:t xml:space="preserve"> </w:t>
      </w:r>
      <w:r>
        <w:t>getnumberofaccounts(int cardnumberlogin),getaccountdetails(int cardnumberlogin).</w:t>
      </w:r>
    </w:p>
    <w:p w:rsidR="005F4531" w:rsidRDefault="005F4531" w:rsidP="002F745C">
      <w:pPr>
        <w:rPr>
          <w:lang w:val="el-GR"/>
        </w:rPr>
      </w:pPr>
      <w:r>
        <w:t>H</w:t>
      </w:r>
      <w:r w:rsidRPr="005F4531">
        <w:rPr>
          <w:lang w:val="el-GR"/>
        </w:rPr>
        <w:t xml:space="preserve"> </w:t>
      </w:r>
      <w:r>
        <w:t>getnumberofaccounts</w:t>
      </w:r>
      <w:r w:rsidRPr="005F4531">
        <w:rPr>
          <w:lang w:val="el-GR"/>
        </w:rPr>
        <w:t>(</w:t>
      </w:r>
      <w:r>
        <w:t>int</w:t>
      </w:r>
      <w:r w:rsidRPr="005F4531">
        <w:rPr>
          <w:lang w:val="el-GR"/>
        </w:rPr>
        <w:t xml:space="preserve"> </w:t>
      </w:r>
      <w:r>
        <w:t>cardnumberlogin</w:t>
      </w:r>
      <w:r w:rsidRPr="005F4531">
        <w:rPr>
          <w:lang w:val="el-GR"/>
        </w:rPr>
        <w:t xml:space="preserve">) </w:t>
      </w:r>
      <w:r>
        <w:rPr>
          <w:lang w:val="el-GR"/>
        </w:rPr>
        <w:t>που</w:t>
      </w:r>
      <w:r w:rsidRPr="005F4531">
        <w:rPr>
          <w:lang w:val="el-GR"/>
        </w:rPr>
        <w:t xml:space="preserve"> </w:t>
      </w:r>
      <w:r>
        <w:rPr>
          <w:lang w:val="el-GR"/>
        </w:rPr>
        <w:t>έχει</w:t>
      </w:r>
      <w:r w:rsidRPr="005F4531">
        <w:rPr>
          <w:lang w:val="el-GR"/>
        </w:rPr>
        <w:t xml:space="preserve"> </w:t>
      </w:r>
      <w:r>
        <w:rPr>
          <w:lang w:val="el-GR"/>
        </w:rPr>
        <w:t>υλοποιηθεί στο πληροφοριακό σύστημα της τράπεζας(</w:t>
      </w:r>
      <w:r>
        <w:t>BankInfoSystem</w:t>
      </w:r>
      <w:r>
        <w:rPr>
          <w:lang w:val="el-GR"/>
        </w:rPr>
        <w:t>),πραγματοποιεί εύρεση του συνολικού αριθμού των λογαριασμών των οποίων συνδέονται με την κάρτα.Χρησιμοποιείται ώστε η επιλογή λογαριασμού του χρήστη να είναι έγκυρη.</w:t>
      </w:r>
    </w:p>
    <w:p w:rsidR="005F4531" w:rsidRDefault="005F4531" w:rsidP="002F745C">
      <w:pPr>
        <w:rPr>
          <w:lang w:val="el-GR"/>
        </w:rPr>
      </w:pPr>
      <w:r>
        <w:rPr>
          <w:lang w:val="el-GR"/>
        </w:rPr>
        <w:t xml:space="preserve">Επίσης τροποποιήθηκαν οι συναρτήσεις πραγματοποίησης συναλλαγών </w:t>
      </w:r>
      <w:r w:rsidR="00250E09">
        <w:rPr>
          <w:lang w:val="el-GR"/>
        </w:rPr>
        <w:t>του πληροφοριακού συστήματος της τράπεζας ώστε να δέχεται σαν παράμετρο η συνάρτηση τον αριθμό του επιλεγμένου λογαριασμου.</w:t>
      </w:r>
    </w:p>
    <w:p w:rsidR="00250E09" w:rsidRDefault="00250E09" w:rsidP="002F745C">
      <w:pPr>
        <w:rPr>
          <w:lang w:val="el-GR"/>
        </w:rPr>
      </w:pPr>
      <w:r>
        <w:rPr>
          <w:lang w:val="el-GR"/>
        </w:rPr>
        <w:t>Στην συνέχεια εκτελούν της αντίστοιχες συναλλαγές(</w:t>
      </w:r>
      <w:r>
        <w:t>deposit</w:t>
      </w:r>
      <w:r w:rsidRPr="00250E09">
        <w:rPr>
          <w:lang w:val="el-GR"/>
        </w:rPr>
        <w:t>_</w:t>
      </w:r>
      <w:r>
        <w:t>money</w:t>
      </w:r>
      <w:r w:rsidRPr="00250E09">
        <w:rPr>
          <w:lang w:val="el-GR"/>
        </w:rPr>
        <w:t>,</w:t>
      </w:r>
      <w:r>
        <w:t>withdraw</w:t>
      </w:r>
      <w:r w:rsidRPr="00250E09">
        <w:rPr>
          <w:lang w:val="el-GR"/>
        </w:rPr>
        <w:t>_</w:t>
      </w:r>
      <w:r>
        <w:t>money</w:t>
      </w:r>
      <w:r w:rsidRPr="00250E09">
        <w:rPr>
          <w:lang w:val="el-GR"/>
        </w:rPr>
        <w:t>,</w:t>
      </w:r>
      <w:r>
        <w:t>findBalance</w:t>
      </w:r>
      <w:r>
        <w:rPr>
          <w:lang w:val="el-GR"/>
        </w:rPr>
        <w:t>)</w:t>
      </w:r>
      <w:r w:rsidRPr="00250E09">
        <w:rPr>
          <w:lang w:val="el-GR"/>
        </w:rPr>
        <w:t xml:space="preserve"> </w:t>
      </w:r>
      <w:r>
        <w:rPr>
          <w:lang w:val="el-GR"/>
        </w:rPr>
        <w:t>από τις παραπάνω συναλλαγές.</w:t>
      </w:r>
    </w:p>
    <w:p w:rsidR="00250E09" w:rsidRDefault="00250E09" w:rsidP="002F745C">
      <w:pPr>
        <w:rPr>
          <w:lang w:val="el-GR"/>
        </w:rPr>
      </w:pPr>
      <w:r>
        <w:rPr>
          <w:noProof/>
        </w:rPr>
        <w:drawing>
          <wp:inline distT="0" distB="0" distL="0" distR="0">
            <wp:extent cx="5486400" cy="34879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Στιγμιότυπο οθόνης (373).png"/>
                    <pic:cNvPicPr/>
                  </pic:nvPicPr>
                  <pic:blipFill>
                    <a:blip r:embed="rId25">
                      <a:extLst>
                        <a:ext uri="{28A0092B-C50C-407E-A947-70E740481C1C}">
                          <a14:useLocalDpi xmlns:a14="http://schemas.microsoft.com/office/drawing/2010/main" val="0"/>
                        </a:ext>
                      </a:extLst>
                    </a:blip>
                    <a:stretch>
                      <a:fillRect/>
                    </a:stretch>
                  </pic:blipFill>
                  <pic:spPr>
                    <a:xfrm>
                      <a:off x="0" y="0"/>
                      <a:ext cx="5493962" cy="3492802"/>
                    </a:xfrm>
                    <a:prstGeom prst="rect">
                      <a:avLst/>
                    </a:prstGeom>
                  </pic:spPr>
                </pic:pic>
              </a:graphicData>
            </a:graphic>
          </wp:inline>
        </w:drawing>
      </w:r>
    </w:p>
    <w:p w:rsidR="00250E09" w:rsidRDefault="00250E09" w:rsidP="002F745C">
      <w:pPr>
        <w:rPr>
          <w:lang w:val="el-GR"/>
        </w:rPr>
      </w:pPr>
    </w:p>
    <w:p w:rsidR="00DA5F66" w:rsidRDefault="00DA5F66" w:rsidP="00DA5F66">
      <w:pPr>
        <w:rPr>
          <w:lang w:val="el-GR"/>
        </w:rPr>
      </w:pPr>
      <w:r>
        <w:rPr>
          <w:lang w:val="el-GR"/>
        </w:rPr>
        <w:t xml:space="preserve">Η μέθοδος </w:t>
      </w:r>
      <w:r>
        <w:t>executeTransaction</w:t>
      </w:r>
      <w:r w:rsidRPr="00DA5F66">
        <w:rPr>
          <w:lang w:val="el-GR"/>
        </w:rPr>
        <w:t xml:space="preserve">() </w:t>
      </w:r>
      <w:r>
        <w:rPr>
          <w:lang w:val="el-GR"/>
        </w:rPr>
        <w:t>θα δέχεται ένα επιπλέον όρισμα (</w:t>
      </w:r>
      <w:r>
        <w:t>int</w:t>
      </w:r>
      <w:r w:rsidRPr="00DA5F66">
        <w:rPr>
          <w:lang w:val="el-GR"/>
        </w:rPr>
        <w:t xml:space="preserve"> </w:t>
      </w:r>
      <w:r>
        <w:t>input</w:t>
      </w:r>
      <w:r>
        <w:rPr>
          <w:lang w:val="el-GR"/>
        </w:rPr>
        <w:t>)</w:t>
      </w:r>
      <w:r w:rsidRPr="00DA5F66">
        <w:rPr>
          <w:lang w:val="el-GR"/>
        </w:rPr>
        <w:t>,</w:t>
      </w:r>
      <w:r>
        <w:rPr>
          <w:lang w:val="el-GR"/>
        </w:rPr>
        <w:t>το οποίο θα καθορίζει ποιος λογαριασμός θα χρησιμοποιηθεί για την εκτέλεση της συναλλαγής.Άρα θα καθορίζεται και ποιος λογαριασμός θα χρησιμοποιήται κατα την εκτέλεση μιας συναλλαγής.</w:t>
      </w:r>
    </w:p>
    <w:p w:rsidR="00DA5F66" w:rsidRPr="00B04902" w:rsidRDefault="00DA5F66" w:rsidP="00DA5F66">
      <w:pPr>
        <w:pStyle w:val="Heading2"/>
      </w:pPr>
      <w:r>
        <w:rPr>
          <w:lang w:val="el-GR"/>
        </w:rPr>
        <w:t>ΠΕΡΙΓΡΑΦΗ ΚΩΔΙΚΑ</w:t>
      </w:r>
      <w:r w:rsidR="00B04902">
        <w:rPr>
          <w:lang w:val="el-GR"/>
        </w:rPr>
        <w:t xml:space="preserve"> </w:t>
      </w:r>
      <w:r w:rsidR="00B04902">
        <w:t>JAVA</w:t>
      </w:r>
    </w:p>
    <w:p w:rsidR="00DA5F66" w:rsidRDefault="00DA5F66" w:rsidP="00DA5F66"/>
    <w:p w:rsidR="00DA5F66" w:rsidRPr="00DA5F66" w:rsidRDefault="00DA5F66" w:rsidP="00DA5F66">
      <w:r>
        <w:rPr>
          <w:noProof/>
        </w:rPr>
        <w:drawing>
          <wp:inline distT="0" distB="0" distL="0" distR="0">
            <wp:extent cx="5486400" cy="34753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Στιγμιότυπο οθόνης (376).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475355"/>
                    </a:xfrm>
                    <a:prstGeom prst="rect">
                      <a:avLst/>
                    </a:prstGeom>
                  </pic:spPr>
                </pic:pic>
              </a:graphicData>
            </a:graphic>
          </wp:inline>
        </w:drawing>
      </w:r>
    </w:p>
    <w:p w:rsidR="00DA5F66" w:rsidRPr="00DA5F66" w:rsidRDefault="00DA5F66" w:rsidP="00DA5F66">
      <w:pPr>
        <w:rPr>
          <w:lang w:val="el-GR"/>
        </w:rPr>
      </w:pPr>
      <w:r w:rsidRPr="00DA5F66">
        <w:rPr>
          <w:lang w:val="el-GR"/>
        </w:rPr>
        <w:t xml:space="preserve"> </w:t>
      </w:r>
    </w:p>
    <w:p w:rsidR="00DA5F66" w:rsidRPr="00B04902" w:rsidRDefault="00DA5F66" w:rsidP="00DA5F66">
      <w:pPr>
        <w:rPr>
          <w:lang w:val="el-GR"/>
        </w:rPr>
      </w:pPr>
      <w:r>
        <w:rPr>
          <w:lang w:val="el-GR"/>
        </w:rPr>
        <w:t xml:space="preserve">Αναπαράσταση της συσχέτισης ανάμεσα στην κλάση </w:t>
      </w:r>
      <w:r>
        <w:t>Atm</w:t>
      </w:r>
      <w:r w:rsidRPr="00DA5F66">
        <w:rPr>
          <w:lang w:val="el-GR"/>
        </w:rPr>
        <w:t xml:space="preserve"> </w:t>
      </w:r>
      <w:r>
        <w:rPr>
          <w:lang w:val="el-GR"/>
        </w:rPr>
        <w:t xml:space="preserve">και στην κλάση </w:t>
      </w:r>
      <w:r>
        <w:t>Session</w:t>
      </w:r>
      <w:r w:rsidRPr="00DA5F66">
        <w:rPr>
          <w:lang w:val="el-GR"/>
        </w:rPr>
        <w:t>.</w:t>
      </w:r>
      <w:r>
        <w:rPr>
          <w:lang w:val="el-GR"/>
        </w:rPr>
        <w:t xml:space="preserve">Εφόσον η κλάση προμηθευτής είναι η </w:t>
      </w:r>
      <w:r>
        <w:t>Session</w:t>
      </w:r>
      <w:r w:rsidRPr="00DA5F66">
        <w:rPr>
          <w:lang w:val="el-GR"/>
        </w:rPr>
        <w:t xml:space="preserve"> </w:t>
      </w:r>
      <w:r>
        <w:rPr>
          <w:lang w:val="el-GR"/>
        </w:rPr>
        <w:t>η αναπαράσταση</w:t>
      </w:r>
      <w:r w:rsidR="00B04902">
        <w:rPr>
          <w:lang w:val="el-GR"/>
        </w:rPr>
        <w:t xml:space="preserve"> θα γίνει με μία μεταβλητή αναφοράς σε ένα αντικείμενο της κλάσης </w:t>
      </w:r>
      <w:r w:rsidR="00B04902">
        <w:t>Session</w:t>
      </w:r>
      <w:r w:rsidR="00B04902" w:rsidRPr="00B04902">
        <w:rPr>
          <w:lang w:val="el-GR"/>
        </w:rPr>
        <w:t>,</w:t>
      </w:r>
      <w:r w:rsidR="00B04902">
        <w:rPr>
          <w:lang w:val="el-GR"/>
        </w:rPr>
        <w:t xml:space="preserve">η οποία θα είναι και πεδίο της κλάσης </w:t>
      </w:r>
      <w:r w:rsidR="00B04902">
        <w:t>Atm</w:t>
      </w:r>
      <w:r w:rsidR="00B04902" w:rsidRPr="00B04902">
        <w:rPr>
          <w:lang w:val="el-GR"/>
        </w:rPr>
        <w:t>.</w:t>
      </w:r>
    </w:p>
    <w:p w:rsidR="00B04902" w:rsidRDefault="00B04902" w:rsidP="00DA5F66">
      <w:pPr>
        <w:rPr>
          <w:lang w:val="el-GR"/>
        </w:rPr>
      </w:pPr>
      <w:r>
        <w:rPr>
          <w:lang w:val="el-GR"/>
        </w:rPr>
        <w:t xml:space="preserve">Η </w:t>
      </w:r>
      <w:r>
        <w:t>run</w:t>
      </w:r>
      <w:r w:rsidRPr="00B04902">
        <w:rPr>
          <w:lang w:val="el-GR"/>
        </w:rPr>
        <w:t xml:space="preserve"> </w:t>
      </w:r>
      <w:r>
        <w:rPr>
          <w:lang w:val="el-GR"/>
        </w:rPr>
        <w:t xml:space="preserve">θα πραγμοτοποιεί την λειτουργία εκκίνησης του </w:t>
      </w:r>
      <w:r>
        <w:t>Atm</w:t>
      </w:r>
      <w:r w:rsidRPr="00B04902">
        <w:rPr>
          <w:lang w:val="el-GR"/>
        </w:rPr>
        <w:t xml:space="preserve"> </w:t>
      </w:r>
      <w:r>
        <w:rPr>
          <w:lang w:val="el-GR"/>
        </w:rPr>
        <w:t>και θα καλεί συνεδρίες για τους πελάτες επαναληπτικά.</w:t>
      </w:r>
    </w:p>
    <w:p w:rsidR="00B04902" w:rsidRDefault="00B04902" w:rsidP="00DA5F66">
      <w:pPr>
        <w:rPr>
          <w:lang w:val="el-GR"/>
        </w:rPr>
      </w:pPr>
    </w:p>
    <w:p w:rsidR="00B04902" w:rsidRDefault="00B04902" w:rsidP="00DA5F66">
      <w:pPr>
        <w:rPr>
          <w:lang w:val="el-GR"/>
        </w:rPr>
      </w:pPr>
      <w:r>
        <w:rPr>
          <w:noProof/>
        </w:rPr>
        <w:drawing>
          <wp:inline distT="0" distB="0" distL="0" distR="0">
            <wp:extent cx="5486400" cy="30880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Στιγμιότυπο οθόνης (378).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088005"/>
                    </a:xfrm>
                    <a:prstGeom prst="rect">
                      <a:avLst/>
                    </a:prstGeom>
                  </pic:spPr>
                </pic:pic>
              </a:graphicData>
            </a:graphic>
          </wp:inline>
        </w:drawing>
      </w:r>
    </w:p>
    <w:p w:rsidR="00B04902" w:rsidRDefault="00B04902" w:rsidP="00DA5F66">
      <w:pPr>
        <w:rPr>
          <w:lang w:val="el-GR"/>
        </w:rPr>
      </w:pPr>
    </w:p>
    <w:p w:rsidR="00B04902" w:rsidRDefault="00B04902" w:rsidP="00DA5F66">
      <w:pPr>
        <w:rPr>
          <w:lang w:val="el-GR"/>
        </w:rPr>
      </w:pPr>
      <w:r>
        <w:rPr>
          <w:lang w:val="el-GR"/>
        </w:rPr>
        <w:t xml:space="preserve">Η αναπαράσταση της </w:t>
      </w:r>
      <w:r w:rsidR="00895336">
        <w:rPr>
          <w:lang w:val="el-GR"/>
        </w:rPr>
        <w:t>σχέσης σύνθεσης</w:t>
      </w:r>
      <w:r>
        <w:rPr>
          <w:lang w:val="el-GR"/>
        </w:rPr>
        <w:t xml:space="preserve"> σε κώδικα </w:t>
      </w:r>
      <w:r>
        <w:t>java</w:t>
      </w:r>
      <w:r>
        <w:rPr>
          <w:lang w:val="el-GR"/>
        </w:rPr>
        <w:t xml:space="preserve"> μεταξύ της </w:t>
      </w:r>
      <w:r>
        <w:t>Authentication</w:t>
      </w:r>
      <w:r w:rsidRPr="00B04902">
        <w:rPr>
          <w:lang w:val="el-GR"/>
        </w:rPr>
        <w:t xml:space="preserve"> </w:t>
      </w:r>
      <w:r>
        <w:rPr>
          <w:lang w:val="el-GR"/>
        </w:rPr>
        <w:t xml:space="preserve">και της </w:t>
      </w:r>
      <w:r>
        <w:t>Screen</w:t>
      </w:r>
      <w:r w:rsidRPr="00B04902">
        <w:rPr>
          <w:lang w:val="el-GR"/>
        </w:rPr>
        <w:t xml:space="preserve"> </w:t>
      </w:r>
      <w:r>
        <w:rPr>
          <w:lang w:val="el-GR"/>
        </w:rPr>
        <w:t xml:space="preserve">θα γίνει μέ ένα πεδίο το οποίο θα είναι και μεταβλητή αναφοράς σε ένα αντικείμενο της κλάσης </w:t>
      </w:r>
      <w:r>
        <w:t>Authentication</w:t>
      </w:r>
      <w:r w:rsidRPr="00B04902">
        <w:rPr>
          <w:lang w:val="el-GR"/>
        </w:rPr>
        <w:t>,</w:t>
      </w:r>
      <w:r>
        <w:rPr>
          <w:lang w:val="el-GR"/>
        </w:rPr>
        <w:t>η οποία θα είναι η κλάση πελάτης</w:t>
      </w:r>
      <w:r w:rsidRPr="00B04902">
        <w:rPr>
          <w:lang w:val="el-GR"/>
        </w:rPr>
        <w:t>.</w:t>
      </w:r>
    </w:p>
    <w:p w:rsidR="00B04902" w:rsidRDefault="00B04902" w:rsidP="00DA5F66">
      <w:pPr>
        <w:rPr>
          <w:lang w:val="el-GR"/>
        </w:rPr>
      </w:pPr>
      <w:r>
        <w:rPr>
          <w:lang w:val="el-GR"/>
        </w:rPr>
        <w:t>Η</w:t>
      </w:r>
      <w:r w:rsidR="009339B0" w:rsidRPr="009339B0">
        <w:rPr>
          <w:lang w:val="el-GR"/>
        </w:rPr>
        <w:t xml:space="preserve"> αναπαράσταση της </w:t>
      </w:r>
      <w:r w:rsidR="00895336">
        <w:rPr>
          <w:lang w:val="el-GR"/>
        </w:rPr>
        <w:t>σχέσης σύνθεσης</w:t>
      </w:r>
      <w:r w:rsidR="009339B0" w:rsidRPr="009339B0">
        <w:rPr>
          <w:lang w:val="el-GR"/>
        </w:rPr>
        <w:t xml:space="preserve"> σε κώδικα java </w:t>
      </w:r>
      <w:r>
        <w:rPr>
          <w:lang w:val="el-GR"/>
        </w:rPr>
        <w:t xml:space="preserve">μεταξύ της κλάσης </w:t>
      </w:r>
      <w:r>
        <w:t>Authentication</w:t>
      </w:r>
      <w:r w:rsidRPr="00B04902">
        <w:rPr>
          <w:lang w:val="el-GR"/>
        </w:rPr>
        <w:t xml:space="preserve"> </w:t>
      </w:r>
      <w:r>
        <w:rPr>
          <w:lang w:val="el-GR"/>
        </w:rPr>
        <w:t xml:space="preserve">και της κλάσης </w:t>
      </w:r>
      <w:r>
        <w:t>Keypad</w:t>
      </w:r>
      <w:r w:rsidR="009339B0" w:rsidRPr="009339B0">
        <w:rPr>
          <w:lang w:val="el-GR"/>
        </w:rPr>
        <w:t xml:space="preserve"> </w:t>
      </w:r>
      <w:r w:rsidR="009339B0">
        <w:rPr>
          <w:lang w:val="el-GR"/>
        </w:rPr>
        <w:t>θα γίνει με ένα πεδίο το οποίο θα είναι μεταβλητή αναφοράς σε ένα αντικείμενο της κλάσης προμηθευτή,</w:t>
      </w:r>
      <w:r w:rsidR="009339B0">
        <w:t>Keypad</w:t>
      </w:r>
      <w:r w:rsidR="009339B0" w:rsidRPr="009339B0">
        <w:rPr>
          <w:lang w:val="el-GR"/>
        </w:rPr>
        <w:t xml:space="preserve"> </w:t>
      </w:r>
      <w:r w:rsidR="009339B0">
        <w:rPr>
          <w:lang w:val="el-GR"/>
        </w:rPr>
        <w:t xml:space="preserve">στην κλάση της </w:t>
      </w:r>
      <w:r w:rsidR="009339B0">
        <w:t>Authentication</w:t>
      </w:r>
      <w:r w:rsidR="009339B0" w:rsidRPr="009339B0">
        <w:rPr>
          <w:lang w:val="el-GR"/>
        </w:rPr>
        <w:t xml:space="preserve"> </w:t>
      </w:r>
      <w:r w:rsidR="009339B0">
        <w:rPr>
          <w:lang w:val="el-GR"/>
        </w:rPr>
        <w:t>η οποία είναι η κλάση προμηθευτής.</w:t>
      </w:r>
    </w:p>
    <w:p w:rsidR="009339B0" w:rsidRDefault="009339B0" w:rsidP="00DA5F66">
      <w:pPr>
        <w:rPr>
          <w:lang w:val="el-GR"/>
        </w:rPr>
      </w:pPr>
      <w:r w:rsidRPr="009339B0">
        <w:rPr>
          <w:lang w:val="el-GR"/>
        </w:rPr>
        <w:t>Η αναπαράσταση της συσχέτισης σε κώδικα java μεταξύ της κλάσης Authentication</w:t>
      </w:r>
      <w:r>
        <w:rPr>
          <w:lang w:val="el-GR"/>
        </w:rPr>
        <w:t xml:space="preserve"> και της κλάσης </w:t>
      </w:r>
      <w:r>
        <w:t>BankInfoSystem</w:t>
      </w:r>
      <w:r w:rsidRPr="009339B0">
        <w:rPr>
          <w:lang w:val="el-GR"/>
        </w:rPr>
        <w:t xml:space="preserve"> </w:t>
      </w:r>
      <w:r>
        <w:rPr>
          <w:lang w:val="el-GR"/>
        </w:rPr>
        <w:t xml:space="preserve">θα γίνει με ένα πεδίο το οποίο θα είναι και μεταβλητή αναφοράς σε ένα αντικείμενο της κλάσης  </w:t>
      </w:r>
      <w:r>
        <w:t>BankInfoSystem</w:t>
      </w:r>
      <w:r w:rsidRPr="009339B0">
        <w:rPr>
          <w:lang w:val="el-GR"/>
        </w:rPr>
        <w:t>,</w:t>
      </w:r>
      <w:r>
        <w:rPr>
          <w:lang w:val="el-GR"/>
        </w:rPr>
        <w:t xml:space="preserve">η οποία είναι η κλάση προμηθευτής.Το πεδίο θα ανήκει στην κλάση </w:t>
      </w:r>
      <w:r>
        <w:t>Authentication</w:t>
      </w:r>
      <w:r w:rsidRPr="009339B0">
        <w:rPr>
          <w:lang w:val="el-GR"/>
        </w:rPr>
        <w:t xml:space="preserve"> </w:t>
      </w:r>
      <w:r>
        <w:rPr>
          <w:lang w:val="el-GR"/>
        </w:rPr>
        <w:t>η οποία θα είναι και η κλάση πελάτης.</w:t>
      </w:r>
    </w:p>
    <w:p w:rsidR="009339B0" w:rsidRDefault="009339B0" w:rsidP="00DA5F66">
      <w:pPr>
        <w:rPr>
          <w:lang w:val="el-GR"/>
        </w:rPr>
      </w:pPr>
    </w:p>
    <w:p w:rsidR="009339B0" w:rsidRDefault="009339B0" w:rsidP="00DA5F66">
      <w:pPr>
        <w:rPr>
          <w:lang w:val="el-GR"/>
        </w:rPr>
      </w:pPr>
      <w:r>
        <w:rPr>
          <w:noProof/>
        </w:rPr>
        <w:drawing>
          <wp:inline distT="0" distB="0" distL="0" distR="0">
            <wp:extent cx="5486400" cy="25957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Στιγμιότυπο οθόνης (380).png"/>
                    <pic:cNvPicPr/>
                  </pic:nvPicPr>
                  <pic:blipFill>
                    <a:blip r:embed="rId28">
                      <a:extLst>
                        <a:ext uri="{28A0092B-C50C-407E-A947-70E740481C1C}">
                          <a14:useLocalDpi xmlns:a14="http://schemas.microsoft.com/office/drawing/2010/main" val="0"/>
                        </a:ext>
                      </a:extLst>
                    </a:blip>
                    <a:stretch>
                      <a:fillRect/>
                    </a:stretch>
                  </pic:blipFill>
                  <pic:spPr>
                    <a:xfrm>
                      <a:off x="0" y="0"/>
                      <a:ext cx="5493345" cy="2599002"/>
                    </a:xfrm>
                    <a:prstGeom prst="rect">
                      <a:avLst/>
                    </a:prstGeom>
                  </pic:spPr>
                </pic:pic>
              </a:graphicData>
            </a:graphic>
          </wp:inline>
        </w:drawing>
      </w:r>
      <w:r>
        <w:rPr>
          <w:lang w:val="el-GR"/>
        </w:rPr>
        <w:t xml:space="preserve"> </w:t>
      </w:r>
    </w:p>
    <w:p w:rsidR="009339B0" w:rsidRDefault="009339B0" w:rsidP="00DA5F66">
      <w:pPr>
        <w:rPr>
          <w:lang w:val="el-GR"/>
        </w:rPr>
      </w:pPr>
      <w:r>
        <w:rPr>
          <w:lang w:val="el-GR"/>
        </w:rPr>
        <w:t xml:space="preserve">Η αναπαράσταση της εξάρτησης της κλάσης </w:t>
      </w:r>
      <w:r>
        <w:t>Transaction</w:t>
      </w:r>
      <w:r w:rsidRPr="009339B0">
        <w:rPr>
          <w:lang w:val="el-GR"/>
        </w:rPr>
        <w:t xml:space="preserve"> </w:t>
      </w:r>
      <w:r>
        <w:rPr>
          <w:lang w:val="el-GR"/>
        </w:rPr>
        <w:t xml:space="preserve">με τις κλάσεις </w:t>
      </w:r>
      <w:r>
        <w:t>BankInfoSystem</w:t>
      </w:r>
      <w:r w:rsidRPr="009339B0">
        <w:rPr>
          <w:lang w:val="el-GR"/>
        </w:rPr>
        <w:t>,</w:t>
      </w:r>
      <w:r>
        <w:t>Keypad</w:t>
      </w:r>
      <w:r w:rsidRPr="009339B0">
        <w:rPr>
          <w:lang w:val="el-GR"/>
        </w:rPr>
        <w:t>,</w:t>
      </w:r>
      <w:r>
        <w:t>Screen</w:t>
      </w:r>
      <w:r w:rsidRPr="009339B0">
        <w:rPr>
          <w:lang w:val="el-GR"/>
        </w:rPr>
        <w:t xml:space="preserve"> </w:t>
      </w:r>
      <w:r>
        <w:rPr>
          <w:lang w:val="el-GR"/>
        </w:rPr>
        <w:t>θα γίνει με μία μεταβλητή αναφοράς σε ένα καθένα από τα αντικείμενα των κλάσεων προμηθευτών(</w:t>
      </w:r>
      <w:r>
        <w:t>BankInfoSystem</w:t>
      </w:r>
      <w:r w:rsidRPr="009339B0">
        <w:rPr>
          <w:lang w:val="el-GR"/>
        </w:rPr>
        <w:t>,</w:t>
      </w:r>
      <w:r>
        <w:t>Keypad</w:t>
      </w:r>
      <w:r w:rsidRPr="009339B0">
        <w:rPr>
          <w:lang w:val="el-GR"/>
        </w:rPr>
        <w:t>,</w:t>
      </w:r>
      <w:r>
        <w:t>Screen</w:t>
      </w:r>
      <w:r>
        <w:rPr>
          <w:lang w:val="el-GR"/>
        </w:rPr>
        <w:t>)</w:t>
      </w:r>
      <w:r w:rsidRPr="009339B0">
        <w:rPr>
          <w:lang w:val="el-GR"/>
        </w:rPr>
        <w:t>,</w:t>
      </w:r>
      <w:r>
        <w:rPr>
          <w:lang w:val="el-GR"/>
        </w:rPr>
        <w:t xml:space="preserve">οι οποίες θα είναι και τοπικές μεταβλητές και συγκεκριμένα παράμετροι σε μία μέθοδο της κλάσης   </w:t>
      </w:r>
      <w:r>
        <w:t>Transaction</w:t>
      </w:r>
      <w:r w:rsidRPr="009339B0">
        <w:rPr>
          <w:lang w:val="el-GR"/>
        </w:rPr>
        <w:t xml:space="preserve"> </w:t>
      </w:r>
      <w:r>
        <w:rPr>
          <w:lang w:val="el-GR"/>
        </w:rPr>
        <w:t>η οποία είναι η κλάση πελ</w:t>
      </w:r>
      <w:r w:rsidR="00AB5860">
        <w:rPr>
          <w:lang w:val="el-GR"/>
        </w:rPr>
        <w:t>άτης σε αυτήν την σχέση εξάρτησης.</w:t>
      </w:r>
    </w:p>
    <w:p w:rsidR="00AB5860" w:rsidRDefault="00AB5860" w:rsidP="00DA5F66">
      <w:pPr>
        <w:rPr>
          <w:lang w:val="el-GR"/>
        </w:rPr>
      </w:pPr>
      <w:r>
        <w:rPr>
          <w:lang w:val="el-GR"/>
        </w:rPr>
        <w:t xml:space="preserve">Η μέθοδος </w:t>
      </w:r>
      <w:r>
        <w:t>executeTransaction</w:t>
      </w:r>
      <w:r w:rsidRPr="00AB5860">
        <w:rPr>
          <w:lang w:val="el-GR"/>
        </w:rPr>
        <w:t xml:space="preserve"> </w:t>
      </w:r>
      <w:r>
        <w:rPr>
          <w:lang w:val="el-GR"/>
        </w:rPr>
        <w:t xml:space="preserve">θα υλοποιήται στις υποκλάσεις της κλάσης </w:t>
      </w:r>
      <w:r>
        <w:t>Transaction</w:t>
      </w:r>
      <w:r w:rsidRPr="00AB5860">
        <w:rPr>
          <w:lang w:val="el-GR"/>
        </w:rPr>
        <w:t xml:space="preserve"> </w:t>
      </w:r>
      <w:r>
        <w:rPr>
          <w:lang w:val="el-GR"/>
        </w:rPr>
        <w:t xml:space="preserve">άρα θα δηλωθεί ως </w:t>
      </w:r>
      <w:r>
        <w:t>abstract</w:t>
      </w:r>
      <w:r w:rsidRPr="00AB5860">
        <w:rPr>
          <w:lang w:val="el-GR"/>
        </w:rPr>
        <w:t xml:space="preserve"> </w:t>
      </w:r>
      <w:r>
        <w:rPr>
          <w:lang w:val="el-GR"/>
        </w:rPr>
        <w:t xml:space="preserve">και η κλάση </w:t>
      </w:r>
      <w:r>
        <w:t>Transaction</w:t>
      </w:r>
      <w:r w:rsidRPr="00AB5860">
        <w:rPr>
          <w:lang w:val="el-GR"/>
        </w:rPr>
        <w:t xml:space="preserve"> </w:t>
      </w:r>
      <w:r>
        <w:rPr>
          <w:lang w:val="el-GR"/>
        </w:rPr>
        <w:t>δεν θα μπορεί να δημιουργήσει αντικείμενα,θα μπορεί μόνο να αναφέρεται σε αντικείμενα των υποκλάσεων.</w:t>
      </w:r>
    </w:p>
    <w:p w:rsidR="00AB5860" w:rsidRDefault="00AB5860" w:rsidP="00DA5F66">
      <w:pPr>
        <w:rPr>
          <w:lang w:val="el-GR"/>
        </w:rPr>
      </w:pPr>
    </w:p>
    <w:p w:rsidR="00AB5860" w:rsidRDefault="00AB5860" w:rsidP="00DA5F66">
      <w:r>
        <w:rPr>
          <w:noProof/>
        </w:rPr>
        <w:drawing>
          <wp:inline distT="0" distB="0" distL="0" distR="0">
            <wp:extent cx="5486400" cy="22565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Στιγμιότυπο οθόνης (382).png"/>
                    <pic:cNvPicPr/>
                  </pic:nvPicPr>
                  <pic:blipFill>
                    <a:blip r:embed="rId29">
                      <a:extLst>
                        <a:ext uri="{28A0092B-C50C-407E-A947-70E740481C1C}">
                          <a14:useLocalDpi xmlns:a14="http://schemas.microsoft.com/office/drawing/2010/main" val="0"/>
                        </a:ext>
                      </a:extLst>
                    </a:blip>
                    <a:stretch>
                      <a:fillRect/>
                    </a:stretch>
                  </pic:blipFill>
                  <pic:spPr>
                    <a:xfrm>
                      <a:off x="0" y="0"/>
                      <a:ext cx="5493253" cy="2259321"/>
                    </a:xfrm>
                    <a:prstGeom prst="rect">
                      <a:avLst/>
                    </a:prstGeom>
                  </pic:spPr>
                </pic:pic>
              </a:graphicData>
            </a:graphic>
          </wp:inline>
        </w:drawing>
      </w:r>
    </w:p>
    <w:p w:rsidR="00AB5860" w:rsidRDefault="00AB5860" w:rsidP="00DA5F66"/>
    <w:p w:rsidR="00AB5860" w:rsidRDefault="00AB5860" w:rsidP="00DA5F66">
      <w:pPr>
        <w:rPr>
          <w:lang w:val="el-GR"/>
        </w:rPr>
      </w:pPr>
      <w:r>
        <w:rPr>
          <w:lang w:val="el-GR"/>
        </w:rPr>
        <w:t xml:space="preserve">Η αναπαράσταση της </w:t>
      </w:r>
      <w:r w:rsidR="00895336">
        <w:rPr>
          <w:lang w:val="el-GR"/>
        </w:rPr>
        <w:t>Σύνθεσης</w:t>
      </w:r>
      <w:r>
        <w:rPr>
          <w:lang w:val="el-GR"/>
        </w:rPr>
        <w:t xml:space="preserve"> μεταξύ της κλάσης </w:t>
      </w:r>
      <w:r>
        <w:t>BankInfoSystem</w:t>
      </w:r>
      <w:r w:rsidRPr="00AB5860">
        <w:rPr>
          <w:lang w:val="el-GR"/>
        </w:rPr>
        <w:t xml:space="preserve"> </w:t>
      </w:r>
      <w:r>
        <w:rPr>
          <w:lang w:val="el-GR"/>
        </w:rPr>
        <w:t xml:space="preserve">και των κλάσεων </w:t>
      </w:r>
      <w:r>
        <w:t>Account</w:t>
      </w:r>
      <w:r w:rsidRPr="00AB5860">
        <w:rPr>
          <w:lang w:val="el-GR"/>
        </w:rPr>
        <w:t xml:space="preserve"> </w:t>
      </w:r>
      <w:r>
        <w:rPr>
          <w:lang w:val="el-GR"/>
        </w:rPr>
        <w:t xml:space="preserve">και </w:t>
      </w:r>
      <w:r>
        <w:t>Card</w:t>
      </w:r>
      <w:r w:rsidRPr="00AB5860">
        <w:rPr>
          <w:lang w:val="el-GR"/>
        </w:rPr>
        <w:t xml:space="preserve"> </w:t>
      </w:r>
      <w:r>
        <w:rPr>
          <w:lang w:val="el-GR"/>
        </w:rPr>
        <w:t xml:space="preserve">στον κώδικα </w:t>
      </w:r>
      <w:r>
        <w:t>java</w:t>
      </w:r>
      <w:r w:rsidRPr="00AB5860">
        <w:rPr>
          <w:lang w:val="el-GR"/>
        </w:rPr>
        <w:t xml:space="preserve"> </w:t>
      </w:r>
      <w:r>
        <w:rPr>
          <w:lang w:val="el-GR"/>
        </w:rPr>
        <w:t xml:space="preserve">θα αναπαρασταθεί με </w:t>
      </w:r>
      <w:r w:rsidRPr="00AB5860">
        <w:rPr>
          <w:lang w:val="el-GR"/>
        </w:rPr>
        <w:t xml:space="preserve">2 </w:t>
      </w:r>
      <w:r>
        <w:t>collection</w:t>
      </w:r>
      <w:r w:rsidRPr="00AB5860">
        <w:rPr>
          <w:lang w:val="el-GR"/>
        </w:rPr>
        <w:t>.</w:t>
      </w:r>
      <w:r w:rsidR="00895336">
        <w:rPr>
          <w:lang w:val="el-GR"/>
        </w:rPr>
        <w:t xml:space="preserve">Θα έχουμε </w:t>
      </w:r>
      <w:r w:rsidR="00895336">
        <w:t>container</w:t>
      </w:r>
      <w:r w:rsidR="00895336" w:rsidRPr="00895336">
        <w:rPr>
          <w:lang w:val="el-GR"/>
        </w:rPr>
        <w:t xml:space="preserve"> </w:t>
      </w:r>
      <w:r w:rsidR="00895336">
        <w:rPr>
          <w:lang w:val="el-GR"/>
        </w:rPr>
        <w:t xml:space="preserve">και όχι μεταβλητές για τις 2 αυτές σχέσεις επείδη η πολλαπλότητα τους είναι πολλά,άρα κάποια χρονική περίοδο ένα αντικείμενο </w:t>
      </w:r>
      <w:r w:rsidR="00895336">
        <w:t>BankInfoSystem</w:t>
      </w:r>
      <w:r w:rsidR="00895336" w:rsidRPr="00895336">
        <w:rPr>
          <w:lang w:val="el-GR"/>
        </w:rPr>
        <w:t xml:space="preserve"> </w:t>
      </w:r>
      <w:r w:rsidR="00895336">
        <w:rPr>
          <w:lang w:val="el-GR"/>
        </w:rPr>
        <w:t xml:space="preserve">θα συνεργάζεται με ένα η περισσότερα αντικείμενα τύπου </w:t>
      </w:r>
      <w:r w:rsidR="00895336">
        <w:t>Account</w:t>
      </w:r>
      <w:r w:rsidR="00895336" w:rsidRPr="00895336">
        <w:rPr>
          <w:lang w:val="el-GR"/>
        </w:rPr>
        <w:t xml:space="preserve"> </w:t>
      </w:r>
      <w:r w:rsidR="00895336">
        <w:rPr>
          <w:lang w:val="el-GR"/>
        </w:rPr>
        <w:t xml:space="preserve">και τύπου </w:t>
      </w:r>
      <w:r w:rsidR="00895336">
        <w:t>Card</w:t>
      </w:r>
      <w:r w:rsidR="00895336" w:rsidRPr="00895336">
        <w:rPr>
          <w:lang w:val="el-GR"/>
        </w:rPr>
        <w:t xml:space="preserve"> </w:t>
      </w:r>
      <w:r w:rsidR="00895336">
        <w:rPr>
          <w:lang w:val="el-GR"/>
        </w:rPr>
        <w:t xml:space="preserve">αντίστοιχα για τις 2 σχέσεις.Επομένως αφού θέλω να αποθηκεύσω παραπάνω από μια μεταβλητές αναφορας σε αντικείμενα της κλάσης </w:t>
      </w:r>
      <w:r w:rsidR="00895336">
        <w:t>Card</w:t>
      </w:r>
      <w:r w:rsidR="00895336" w:rsidRPr="00895336">
        <w:rPr>
          <w:lang w:val="el-GR"/>
        </w:rPr>
        <w:t xml:space="preserve"> </w:t>
      </w:r>
      <w:r w:rsidR="00895336">
        <w:rPr>
          <w:lang w:val="el-GR"/>
        </w:rPr>
        <w:t xml:space="preserve">και </w:t>
      </w:r>
      <w:r w:rsidR="00895336">
        <w:t>Account</w:t>
      </w:r>
      <w:r w:rsidR="00895336" w:rsidRPr="00895336">
        <w:rPr>
          <w:lang w:val="el-GR"/>
        </w:rPr>
        <w:t xml:space="preserve"> </w:t>
      </w:r>
      <w:r w:rsidR="00895336">
        <w:rPr>
          <w:lang w:val="el-GR"/>
        </w:rPr>
        <w:t xml:space="preserve">Θα χρειαστώ </w:t>
      </w:r>
      <w:r w:rsidR="00895336">
        <w:t>container</w:t>
      </w:r>
      <w:r w:rsidR="00895336" w:rsidRPr="00895336">
        <w:rPr>
          <w:lang w:val="el-GR"/>
        </w:rPr>
        <w:t xml:space="preserve"> </w:t>
      </w:r>
      <w:r w:rsidR="00895336">
        <w:rPr>
          <w:lang w:val="el-GR"/>
        </w:rPr>
        <w:t xml:space="preserve">η πίνακες για να αναπαραστήσω την συνθέσεις με την </w:t>
      </w:r>
      <w:r w:rsidR="00895336">
        <w:t>Card</w:t>
      </w:r>
      <w:r w:rsidR="00895336" w:rsidRPr="00895336">
        <w:rPr>
          <w:lang w:val="el-GR"/>
        </w:rPr>
        <w:t xml:space="preserve"> </w:t>
      </w:r>
      <w:r w:rsidR="00895336">
        <w:rPr>
          <w:lang w:val="el-GR"/>
        </w:rPr>
        <w:t>και την</w:t>
      </w:r>
      <w:r w:rsidR="00895336" w:rsidRPr="00895336">
        <w:rPr>
          <w:lang w:val="el-GR"/>
        </w:rPr>
        <w:t xml:space="preserve"> </w:t>
      </w:r>
      <w:r w:rsidR="00895336">
        <w:t>Account</w:t>
      </w:r>
      <w:r w:rsidR="00895336">
        <w:rPr>
          <w:lang w:val="el-GR"/>
        </w:rPr>
        <w:t xml:space="preserve">.Εφόσον η σχέση πελάτης είναι η </w:t>
      </w:r>
      <w:r w:rsidR="00895336">
        <w:t>BankInfoSystem</w:t>
      </w:r>
      <w:r w:rsidR="00895336" w:rsidRPr="00895336">
        <w:rPr>
          <w:lang w:val="el-GR"/>
        </w:rPr>
        <w:t xml:space="preserve"> </w:t>
      </w:r>
      <w:r w:rsidR="00895336">
        <w:rPr>
          <w:lang w:val="el-GR"/>
        </w:rPr>
        <w:t xml:space="preserve">και στις 2 σχέσεις σύνθεσης τα 2 </w:t>
      </w:r>
      <w:r w:rsidR="00895336">
        <w:t>container</w:t>
      </w:r>
      <w:r w:rsidR="00895336" w:rsidRPr="00895336">
        <w:rPr>
          <w:lang w:val="el-GR"/>
        </w:rPr>
        <w:t xml:space="preserve"> </w:t>
      </w:r>
      <w:r w:rsidR="00895336">
        <w:rPr>
          <w:lang w:val="el-GR"/>
        </w:rPr>
        <w:t>θα βρίσκονται στην κλάση</w:t>
      </w:r>
      <w:r w:rsidR="00895336" w:rsidRPr="00895336">
        <w:rPr>
          <w:lang w:val="el-GR"/>
        </w:rPr>
        <w:t xml:space="preserve"> </w:t>
      </w:r>
      <w:r w:rsidR="00895336">
        <w:t>BankInfoSystem</w:t>
      </w:r>
      <w:r w:rsidR="00895336" w:rsidRPr="00895336">
        <w:rPr>
          <w:lang w:val="el-GR"/>
        </w:rPr>
        <w:t xml:space="preserve"> </w:t>
      </w:r>
      <w:r w:rsidR="00895336">
        <w:rPr>
          <w:lang w:val="el-GR"/>
        </w:rPr>
        <w:t>και θα είναι και πεδία.</w:t>
      </w:r>
    </w:p>
    <w:p w:rsidR="00895336" w:rsidRDefault="00895336" w:rsidP="00DA5F66">
      <w:pPr>
        <w:rPr>
          <w:lang w:val="el-GR"/>
        </w:rPr>
      </w:pPr>
    </w:p>
    <w:p w:rsidR="00895336" w:rsidRDefault="00895336" w:rsidP="00DA5F66">
      <w:r>
        <w:rPr>
          <w:noProof/>
        </w:rPr>
        <w:drawing>
          <wp:inline distT="0" distB="0" distL="0" distR="0">
            <wp:extent cx="5486400" cy="2013155"/>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Στιγμιότυπο οθόνης (384).png"/>
                    <pic:cNvPicPr/>
                  </pic:nvPicPr>
                  <pic:blipFill>
                    <a:blip r:embed="rId30">
                      <a:extLst>
                        <a:ext uri="{28A0092B-C50C-407E-A947-70E740481C1C}">
                          <a14:useLocalDpi xmlns:a14="http://schemas.microsoft.com/office/drawing/2010/main" val="0"/>
                        </a:ext>
                      </a:extLst>
                    </a:blip>
                    <a:stretch>
                      <a:fillRect/>
                    </a:stretch>
                  </pic:blipFill>
                  <pic:spPr>
                    <a:xfrm>
                      <a:off x="0" y="0"/>
                      <a:ext cx="5501966" cy="2018867"/>
                    </a:xfrm>
                    <a:prstGeom prst="rect">
                      <a:avLst/>
                    </a:prstGeom>
                  </pic:spPr>
                </pic:pic>
              </a:graphicData>
            </a:graphic>
          </wp:inline>
        </w:drawing>
      </w:r>
    </w:p>
    <w:p w:rsidR="00895336" w:rsidRDefault="00895336" w:rsidP="00DA5F66"/>
    <w:p w:rsidR="00B408CE" w:rsidRPr="00B408CE" w:rsidRDefault="00895336" w:rsidP="00DA5F66">
      <w:pPr>
        <w:rPr>
          <w:lang w:val="el-GR"/>
        </w:rPr>
      </w:pPr>
      <w:r>
        <w:rPr>
          <w:lang w:val="el-GR"/>
        </w:rPr>
        <w:t xml:space="preserve">Η αναπαράσταση σε κώδικα της σχέσης συσχέτισης μεταξύ της κλάσης </w:t>
      </w:r>
      <w:r>
        <w:t>Account</w:t>
      </w:r>
      <w:r w:rsidRPr="00895336">
        <w:rPr>
          <w:lang w:val="el-GR"/>
        </w:rPr>
        <w:t xml:space="preserve"> </w:t>
      </w:r>
      <w:r>
        <w:rPr>
          <w:lang w:val="el-GR"/>
        </w:rPr>
        <w:t xml:space="preserve">και της κλάσης </w:t>
      </w:r>
      <w:r>
        <w:t>Card</w:t>
      </w:r>
      <w:r w:rsidRPr="00895336">
        <w:rPr>
          <w:lang w:val="el-GR"/>
        </w:rPr>
        <w:t xml:space="preserve"> </w:t>
      </w:r>
      <w:r>
        <w:rPr>
          <w:lang w:val="el-GR"/>
        </w:rPr>
        <w:t xml:space="preserve">θα γίνει </w:t>
      </w:r>
      <w:r w:rsidR="00B408CE">
        <w:rPr>
          <w:lang w:val="el-GR"/>
        </w:rPr>
        <w:t xml:space="preserve">με ένα </w:t>
      </w:r>
      <w:r w:rsidR="00B408CE">
        <w:t>collection</w:t>
      </w:r>
      <w:r w:rsidR="00B408CE" w:rsidRPr="00B408CE">
        <w:rPr>
          <w:lang w:val="el-GR"/>
        </w:rPr>
        <w:t xml:space="preserve"> </w:t>
      </w:r>
      <w:r w:rsidR="00B408CE">
        <w:rPr>
          <w:lang w:val="el-GR"/>
        </w:rPr>
        <w:t xml:space="preserve">που θα περιέχει ανοφορές σε αντίκειμενα της κλάσης </w:t>
      </w:r>
      <w:r w:rsidR="00B408CE">
        <w:t>Account</w:t>
      </w:r>
      <w:r w:rsidR="00B408CE" w:rsidRPr="00B408CE">
        <w:rPr>
          <w:lang w:val="el-GR"/>
        </w:rPr>
        <w:t xml:space="preserve"> </w:t>
      </w:r>
      <w:r w:rsidR="00B408CE">
        <w:rPr>
          <w:lang w:val="el-GR"/>
        </w:rPr>
        <w:t>και θα είναι και πεδίο στην κλάση πελάτη,</w:t>
      </w:r>
      <w:r w:rsidR="00B408CE">
        <w:t>Card</w:t>
      </w:r>
      <w:r w:rsidR="00B408CE" w:rsidRPr="00B408CE">
        <w:rPr>
          <w:lang w:val="el-GR"/>
        </w:rPr>
        <w:t xml:space="preserve"> </w:t>
      </w:r>
      <w:r w:rsidR="00B408CE">
        <w:rPr>
          <w:lang w:val="el-GR"/>
        </w:rPr>
        <w:t xml:space="preserve">επείδη η πολλαπλότητα της σχέσης είναι πολλά δηλαδή κάποια χρονική στιγμή ένα αντικείμενο της κλάσης  </w:t>
      </w:r>
      <w:r w:rsidR="00B408CE">
        <w:t>Card</w:t>
      </w:r>
      <w:r w:rsidR="00B408CE" w:rsidRPr="00B408CE">
        <w:rPr>
          <w:lang w:val="el-GR"/>
        </w:rPr>
        <w:t xml:space="preserve"> </w:t>
      </w:r>
      <w:r w:rsidR="00B408CE">
        <w:rPr>
          <w:lang w:val="el-GR"/>
        </w:rPr>
        <w:t xml:space="preserve">θα συνεργάζεται με ένα η περισσότερα αντικείμενα της κλάσης </w:t>
      </w:r>
      <w:r w:rsidR="00B408CE">
        <w:t>Account</w:t>
      </w:r>
      <w:r w:rsidR="00B408CE" w:rsidRPr="00B408CE">
        <w:rPr>
          <w:lang w:val="el-GR"/>
        </w:rPr>
        <w:t>.</w:t>
      </w:r>
      <w:r w:rsidR="00B408CE">
        <w:rPr>
          <w:lang w:val="el-GR"/>
        </w:rPr>
        <w:t xml:space="preserve">Η κλάση πελάτης θα είναι η </w:t>
      </w:r>
      <w:r w:rsidR="00B408CE">
        <w:t>Card</w:t>
      </w:r>
      <w:r w:rsidR="00B408CE" w:rsidRPr="00B408CE">
        <w:rPr>
          <w:lang w:val="el-GR"/>
        </w:rPr>
        <w:t xml:space="preserve"> </w:t>
      </w:r>
      <w:r w:rsidR="00B408CE">
        <w:rPr>
          <w:lang w:val="el-GR"/>
        </w:rPr>
        <w:t xml:space="preserve">η οποία θα χρησιμοποεί της λειτουργίες και τα δεδομένα της κλάσης </w:t>
      </w:r>
      <w:r w:rsidR="00B408CE">
        <w:t>Account</w:t>
      </w:r>
      <w:r w:rsidR="00B408CE" w:rsidRPr="00B408CE">
        <w:rPr>
          <w:lang w:val="el-GR"/>
        </w:rPr>
        <w:t xml:space="preserve"> </w:t>
      </w:r>
      <w:r w:rsidR="00B408CE">
        <w:rPr>
          <w:lang w:val="el-GR"/>
        </w:rPr>
        <w:t xml:space="preserve">και η κλάση </w:t>
      </w:r>
      <w:r w:rsidR="00B408CE">
        <w:t>Account</w:t>
      </w:r>
      <w:r w:rsidR="00B408CE" w:rsidRPr="00B408CE">
        <w:rPr>
          <w:lang w:val="el-GR"/>
        </w:rPr>
        <w:t xml:space="preserve">  </w:t>
      </w:r>
      <w:r w:rsidR="00B408CE">
        <w:rPr>
          <w:lang w:val="el-GR"/>
        </w:rPr>
        <w:t>θα είναι η κλάση προμηθευτής.</w:t>
      </w:r>
    </w:p>
    <w:p w:rsidR="00B408CE" w:rsidRDefault="00B408CE" w:rsidP="00DA5F66">
      <w:pPr>
        <w:rPr>
          <w:lang w:val="el-GR"/>
        </w:rPr>
      </w:pPr>
    </w:p>
    <w:p w:rsidR="00895336" w:rsidRDefault="00B408CE" w:rsidP="00DA5F66">
      <w:pPr>
        <w:rPr>
          <w:lang w:val="el-GR"/>
        </w:rPr>
      </w:pPr>
      <w:r>
        <w:rPr>
          <w:noProof/>
        </w:rPr>
        <w:drawing>
          <wp:inline distT="0" distB="0" distL="0" distR="0">
            <wp:extent cx="5486400" cy="32077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Στιγμιότυπο οθόνης (386).png"/>
                    <pic:cNvPicPr/>
                  </pic:nvPicPr>
                  <pic:blipFill>
                    <a:blip r:embed="rId31">
                      <a:extLst>
                        <a:ext uri="{28A0092B-C50C-407E-A947-70E740481C1C}">
                          <a14:useLocalDpi xmlns:a14="http://schemas.microsoft.com/office/drawing/2010/main" val="0"/>
                        </a:ext>
                      </a:extLst>
                    </a:blip>
                    <a:stretch>
                      <a:fillRect/>
                    </a:stretch>
                  </pic:blipFill>
                  <pic:spPr>
                    <a:xfrm>
                      <a:off x="0" y="0"/>
                      <a:ext cx="5500610" cy="3216082"/>
                    </a:xfrm>
                    <a:prstGeom prst="rect">
                      <a:avLst/>
                    </a:prstGeom>
                  </pic:spPr>
                </pic:pic>
              </a:graphicData>
            </a:graphic>
          </wp:inline>
        </w:drawing>
      </w:r>
      <w:r>
        <w:rPr>
          <w:lang w:val="el-GR"/>
        </w:rPr>
        <w:t xml:space="preserve"> </w:t>
      </w:r>
    </w:p>
    <w:p w:rsidR="00B408CE" w:rsidRDefault="00B408CE" w:rsidP="00DA5F66">
      <w:pPr>
        <w:rPr>
          <w:lang w:val="el-GR"/>
        </w:rPr>
      </w:pPr>
    </w:p>
    <w:p w:rsidR="00B408CE" w:rsidRPr="003A6F48" w:rsidRDefault="00B408CE" w:rsidP="00DA5F66">
      <w:pPr>
        <w:rPr>
          <w:lang w:val="el-GR"/>
        </w:rPr>
      </w:pPr>
      <w:r>
        <w:rPr>
          <w:lang w:val="el-GR"/>
        </w:rPr>
        <w:t xml:space="preserve">Η αναπαράσταση της συσχέτισης σε κώδικα </w:t>
      </w:r>
      <w:r>
        <w:t>java</w:t>
      </w:r>
      <w:r>
        <w:rPr>
          <w:lang w:val="el-GR"/>
        </w:rPr>
        <w:t xml:space="preserve"> μεταξύ της κλάσης </w:t>
      </w:r>
      <w:r>
        <w:t>Session</w:t>
      </w:r>
      <w:r w:rsidRPr="00B408CE">
        <w:rPr>
          <w:lang w:val="el-GR"/>
        </w:rPr>
        <w:t xml:space="preserve"> </w:t>
      </w:r>
      <w:r>
        <w:rPr>
          <w:lang w:val="el-GR"/>
        </w:rPr>
        <w:t xml:space="preserve">και της κλάσης </w:t>
      </w:r>
      <w:r>
        <w:t>BankInfoSystem</w:t>
      </w:r>
      <w:r w:rsidRPr="00B408CE">
        <w:rPr>
          <w:lang w:val="el-GR"/>
        </w:rPr>
        <w:t xml:space="preserve"> </w:t>
      </w:r>
      <w:r>
        <w:rPr>
          <w:lang w:val="el-GR"/>
        </w:rPr>
        <w:t xml:space="preserve">θα υλοποιηθεί με ένα πεδίο στην κλάση πελάτη </w:t>
      </w:r>
      <w:r>
        <w:t>Session</w:t>
      </w:r>
      <w:r>
        <w:rPr>
          <w:lang w:val="el-GR"/>
        </w:rPr>
        <w:t xml:space="preserve">.Η μεταβλητή θα είναι και μεταβλητή αναφοράς σε ένα αντικείμενο της κλάσης προμηθευτή </w:t>
      </w:r>
      <w:r>
        <w:t>BankInfoSystem</w:t>
      </w:r>
      <w:r w:rsidRPr="00B408CE">
        <w:rPr>
          <w:lang w:val="el-GR"/>
        </w:rPr>
        <w:t xml:space="preserve"> </w:t>
      </w:r>
      <w:r>
        <w:rPr>
          <w:lang w:val="el-GR"/>
        </w:rPr>
        <w:t xml:space="preserve">και επειδή η πολλαπλότητα είναι 1 ,δηλαδή κάποια χρονική στιγμή ένα αντικείμενο της κλάσης Session θα συνεργάζεται με ένα </w:t>
      </w:r>
      <w:r w:rsidR="003A6F48">
        <w:rPr>
          <w:lang w:val="el-GR"/>
        </w:rPr>
        <w:t xml:space="preserve">αντικείμενο της κλάσης </w:t>
      </w:r>
      <w:r w:rsidR="003A6F48">
        <w:t>BankInfoSystem</w:t>
      </w:r>
      <w:r w:rsidR="003A6F48" w:rsidRPr="003A6F48">
        <w:rPr>
          <w:lang w:val="el-GR"/>
        </w:rPr>
        <w:t>.</w:t>
      </w:r>
      <w:r w:rsidR="003A6F48">
        <w:rPr>
          <w:lang w:val="el-GR"/>
        </w:rPr>
        <w:t xml:space="preserve">Επομένως θα υπάρχει μία μεταβλητή και όχι κάποιο </w:t>
      </w:r>
      <w:r w:rsidR="003A6F48">
        <w:t>container</w:t>
      </w:r>
      <w:r w:rsidR="003A6F48" w:rsidRPr="003A6F48">
        <w:rPr>
          <w:lang w:val="el-GR"/>
        </w:rPr>
        <w:t>.</w:t>
      </w:r>
    </w:p>
    <w:p w:rsidR="003A6F48" w:rsidRDefault="003A6F48" w:rsidP="00DA5F66">
      <w:pPr>
        <w:rPr>
          <w:lang w:val="el-GR"/>
        </w:rPr>
      </w:pPr>
    </w:p>
    <w:p w:rsidR="003A6F48" w:rsidRDefault="003A6F48" w:rsidP="00DA5F66">
      <w:pPr>
        <w:rPr>
          <w:lang w:val="el-GR"/>
        </w:rPr>
      </w:pPr>
      <w:r>
        <w:t>H</w:t>
      </w:r>
      <w:r w:rsidRPr="003A6F48">
        <w:rPr>
          <w:lang w:val="el-GR"/>
        </w:rPr>
        <w:t xml:space="preserve"> </w:t>
      </w:r>
      <w:r>
        <w:rPr>
          <w:lang w:val="el-GR"/>
        </w:rPr>
        <w:t xml:space="preserve">αναπαράσταση της συσχέτισης σε κώδικα </w:t>
      </w:r>
      <w:r>
        <w:t>java</w:t>
      </w:r>
      <w:r w:rsidRPr="003A6F48">
        <w:rPr>
          <w:lang w:val="el-GR"/>
        </w:rPr>
        <w:t xml:space="preserve"> </w:t>
      </w:r>
      <w:r>
        <w:rPr>
          <w:lang w:val="el-GR"/>
        </w:rPr>
        <w:t xml:space="preserve">μεταξύ της κλάσης </w:t>
      </w:r>
      <w:r>
        <w:t>Session</w:t>
      </w:r>
      <w:r w:rsidRPr="003A6F48">
        <w:rPr>
          <w:lang w:val="el-GR"/>
        </w:rPr>
        <w:t xml:space="preserve"> </w:t>
      </w:r>
      <w:r>
        <w:rPr>
          <w:lang w:val="el-GR"/>
        </w:rPr>
        <w:t xml:space="preserve">και της κλάσης </w:t>
      </w:r>
      <w:r>
        <w:t>authentication</w:t>
      </w:r>
      <w:r w:rsidRPr="003A6F48">
        <w:rPr>
          <w:lang w:val="el-GR"/>
        </w:rPr>
        <w:t xml:space="preserve"> </w:t>
      </w:r>
      <w:r>
        <w:rPr>
          <w:lang w:val="el-GR"/>
        </w:rPr>
        <w:t>Θα υλοποιηθεί με μία μεταβλητή αναφοράς η οποία θα είναι και πεδίο στην κλάση πελάτη(</w:t>
      </w:r>
      <w:r>
        <w:t>Session</w:t>
      </w:r>
      <w:r>
        <w:rPr>
          <w:lang w:val="el-GR"/>
        </w:rPr>
        <w:t>)</w:t>
      </w:r>
      <w:r w:rsidRPr="003A6F48">
        <w:rPr>
          <w:lang w:val="el-GR"/>
        </w:rPr>
        <w:t>.</w:t>
      </w:r>
      <w:r>
        <w:t>H</w:t>
      </w:r>
      <w:r w:rsidRPr="003A6F48">
        <w:rPr>
          <w:lang w:val="el-GR"/>
        </w:rPr>
        <w:t xml:space="preserve"> </w:t>
      </w:r>
      <w:r>
        <w:rPr>
          <w:lang w:val="el-GR"/>
        </w:rPr>
        <w:t xml:space="preserve">πολλαπλότητα είναι ένα δηλάδή ένα αντικείμενο της κλάσης </w:t>
      </w:r>
      <w:r>
        <w:t>Session</w:t>
      </w:r>
      <w:r w:rsidRPr="003A6F48">
        <w:rPr>
          <w:lang w:val="el-GR"/>
        </w:rPr>
        <w:t xml:space="preserve"> </w:t>
      </w:r>
      <w:r>
        <w:rPr>
          <w:lang w:val="el-GR"/>
        </w:rPr>
        <w:t xml:space="preserve">θα συνεργάζεται κάποια χρονική στιγμή με ένα αντικείμενο της κλάσης </w:t>
      </w:r>
      <w:r>
        <w:t>authentication</w:t>
      </w:r>
      <w:r w:rsidRPr="003A6F48">
        <w:rPr>
          <w:lang w:val="el-GR"/>
        </w:rPr>
        <w:t>,</w:t>
      </w:r>
      <w:r>
        <w:rPr>
          <w:lang w:val="el-GR"/>
        </w:rPr>
        <w:t>άρα θα το πεδίο θα είναι μία μόνο μεταβλητή</w:t>
      </w:r>
      <w:r w:rsidRPr="003A6F48">
        <w:rPr>
          <w:lang w:val="el-GR"/>
        </w:rPr>
        <w:t>.</w:t>
      </w:r>
      <w:r>
        <w:rPr>
          <w:lang w:val="el-GR"/>
        </w:rPr>
        <w:t xml:space="preserve">Τέλος η κλάση πελάτης </w:t>
      </w:r>
      <w:r>
        <w:t>Session</w:t>
      </w:r>
      <w:r w:rsidRPr="003A6F48">
        <w:rPr>
          <w:lang w:val="el-GR"/>
        </w:rPr>
        <w:t xml:space="preserve"> </w:t>
      </w:r>
      <w:r>
        <w:rPr>
          <w:lang w:val="el-GR"/>
        </w:rPr>
        <w:t xml:space="preserve">θα έχει πρόσβαση στις λειτουργίες της κλάσης προμηθευτή </w:t>
      </w:r>
      <w:r>
        <w:t>authentication</w:t>
      </w:r>
      <w:r w:rsidRPr="003A6F48">
        <w:rPr>
          <w:lang w:val="el-GR"/>
        </w:rPr>
        <w:t>.</w:t>
      </w:r>
    </w:p>
    <w:p w:rsidR="003A6F48" w:rsidRDefault="003A6F48" w:rsidP="00DA5F66">
      <w:pPr>
        <w:rPr>
          <w:lang w:val="el-GR"/>
        </w:rPr>
      </w:pPr>
    </w:p>
    <w:p w:rsidR="003A6F48" w:rsidRDefault="003A6F48" w:rsidP="00DA5F66">
      <w:pPr>
        <w:rPr>
          <w:lang w:val="el-GR"/>
        </w:rPr>
      </w:pPr>
      <w:r>
        <w:rPr>
          <w:lang w:val="el-GR"/>
        </w:rPr>
        <w:t xml:space="preserve">Η αναπαράσταση της συσχέτισης σε κώδικα </w:t>
      </w:r>
      <w:r>
        <w:t>java</w:t>
      </w:r>
      <w:r w:rsidRPr="003A6F48">
        <w:rPr>
          <w:lang w:val="el-GR"/>
        </w:rPr>
        <w:t xml:space="preserve"> </w:t>
      </w:r>
      <w:r>
        <w:rPr>
          <w:lang w:val="el-GR"/>
        </w:rPr>
        <w:t xml:space="preserve">μεταξύ της κλάσης </w:t>
      </w:r>
      <w:r>
        <w:t>Session</w:t>
      </w:r>
      <w:r w:rsidRPr="003A6F48">
        <w:rPr>
          <w:lang w:val="el-GR"/>
        </w:rPr>
        <w:t xml:space="preserve"> </w:t>
      </w:r>
      <w:r>
        <w:rPr>
          <w:lang w:val="el-GR"/>
        </w:rPr>
        <w:t xml:space="preserve">και της κλάσης </w:t>
      </w:r>
      <w:r>
        <w:t>BankInfoSystem</w:t>
      </w:r>
      <w:r w:rsidRPr="003A6F48">
        <w:rPr>
          <w:lang w:val="el-GR"/>
        </w:rPr>
        <w:t xml:space="preserve"> </w:t>
      </w:r>
      <w:r>
        <w:rPr>
          <w:lang w:val="el-GR"/>
        </w:rPr>
        <w:t xml:space="preserve"> θα υλοποιηθεί με μια μεταβλητή αναφοράς σε ένα αντικείμενο της κλάσης </w:t>
      </w:r>
      <w:r>
        <w:t>BankInfoSystem</w:t>
      </w:r>
      <w:r w:rsidRPr="003A6F48">
        <w:rPr>
          <w:lang w:val="el-GR"/>
        </w:rPr>
        <w:t xml:space="preserve"> </w:t>
      </w:r>
      <w:r w:rsidR="00077D74">
        <w:rPr>
          <w:lang w:val="el-GR"/>
        </w:rPr>
        <w:t xml:space="preserve">που θα είναι πεδίο στην κλάση </w:t>
      </w:r>
      <w:r w:rsidR="00077D74">
        <w:t>Session</w:t>
      </w:r>
      <w:r w:rsidR="00077D74" w:rsidRPr="00077D74">
        <w:rPr>
          <w:lang w:val="el-GR"/>
        </w:rPr>
        <w:t>.</w:t>
      </w:r>
      <w:r w:rsidR="00077D74">
        <w:rPr>
          <w:lang w:val="el-GR"/>
        </w:rPr>
        <w:t xml:space="preserve">Η πολλαπλότητα θα είναι 1 επομένως το πεδίο θα είναι μία μεταβλητή και όχι κάποιο </w:t>
      </w:r>
      <w:r w:rsidR="00077D74">
        <w:t>collection</w:t>
      </w:r>
      <w:r w:rsidR="00077D74">
        <w:rPr>
          <w:lang w:val="el-GR"/>
        </w:rPr>
        <w:t xml:space="preserve">.Η </w:t>
      </w:r>
      <w:r w:rsidR="00077D74">
        <w:t>Session</w:t>
      </w:r>
      <w:r w:rsidR="00077D74" w:rsidRPr="00077D74">
        <w:rPr>
          <w:lang w:val="el-GR"/>
        </w:rPr>
        <w:t xml:space="preserve"> </w:t>
      </w:r>
      <w:r w:rsidR="00077D74">
        <w:rPr>
          <w:lang w:val="el-GR"/>
        </w:rPr>
        <w:t xml:space="preserve">θα έχει πρόσβαση στις λειτουργίες και τα δεδομένα  της </w:t>
      </w:r>
      <w:r w:rsidR="00077D74">
        <w:t>BankInfoSystem</w:t>
      </w:r>
      <w:r w:rsidR="00077D74">
        <w:rPr>
          <w:lang w:val="el-GR"/>
        </w:rPr>
        <w:t>.</w:t>
      </w:r>
    </w:p>
    <w:p w:rsidR="005879EF" w:rsidRDefault="00077D74" w:rsidP="00DA5F66">
      <w:pPr>
        <w:rPr>
          <w:lang w:val="el-GR"/>
        </w:rPr>
      </w:pPr>
      <w:r>
        <w:rPr>
          <w:lang w:val="el-GR"/>
        </w:rPr>
        <w:t xml:space="preserve">Αντίστοιχα για την συσχέτιση μεταξύ της κλάσης </w:t>
      </w:r>
      <w:r>
        <w:t>Session</w:t>
      </w:r>
      <w:r w:rsidRPr="00077D74">
        <w:rPr>
          <w:lang w:val="el-GR"/>
        </w:rPr>
        <w:t xml:space="preserve"> </w:t>
      </w:r>
      <w:r>
        <w:rPr>
          <w:lang w:val="el-GR"/>
        </w:rPr>
        <w:t xml:space="preserve">και της κλάσης </w:t>
      </w:r>
      <w:r>
        <w:t>Keypad</w:t>
      </w:r>
      <w:r w:rsidRPr="00077D74">
        <w:rPr>
          <w:lang w:val="el-GR"/>
        </w:rPr>
        <w:t xml:space="preserve"> </w:t>
      </w:r>
      <w:r>
        <w:rPr>
          <w:lang w:val="el-GR"/>
        </w:rPr>
        <w:t xml:space="preserve">θα πραγματοποιηθεί η αναπαράσταση.Δηλαδή με ένα πεδίο το οποίο θα είναι και μεταβλητη αναφοράς σε ένα αντικείμενο της κλάσης προμηθευτή και θα  βρίσκεται  στην κλάση πελάτη </w:t>
      </w:r>
      <w:r>
        <w:t>Session</w:t>
      </w:r>
      <w:r w:rsidRPr="00077D74">
        <w:rPr>
          <w:lang w:val="el-GR"/>
        </w:rPr>
        <w:t>.</w:t>
      </w:r>
      <w:r>
        <w:rPr>
          <w:lang w:val="el-GR"/>
        </w:rPr>
        <w:t xml:space="preserve">Η κλάση </w:t>
      </w:r>
      <w:r>
        <w:t>Session</w:t>
      </w:r>
      <w:r w:rsidRPr="00077D74">
        <w:rPr>
          <w:lang w:val="el-GR"/>
        </w:rPr>
        <w:t xml:space="preserve"> </w:t>
      </w:r>
      <w:r>
        <w:rPr>
          <w:lang w:val="el-GR"/>
        </w:rPr>
        <w:t xml:space="preserve">θα έχει πρόσβαση στις λειτουργίες και τα δεδομένα της κλάσης προμηθευτή </w:t>
      </w:r>
      <w:r>
        <w:t>Keypad</w:t>
      </w:r>
      <w:r w:rsidRPr="00077D74">
        <w:rPr>
          <w:lang w:val="el-GR"/>
        </w:rPr>
        <w:t>.</w:t>
      </w:r>
      <w:r>
        <w:rPr>
          <w:lang w:val="el-GR"/>
        </w:rPr>
        <w:t xml:space="preserve">Η πολλαπλότητα θα είναι ένα επομένως θα υπάρχει πεδίο που θα είναι μία μεταβλητη αναφοράς σε ένα αντικείμενο της κλάσης προμηθευτή και όχι κάποιο </w:t>
      </w:r>
      <w:r>
        <w:t>container</w:t>
      </w:r>
      <w:r w:rsidRPr="00077D74">
        <w:rPr>
          <w:lang w:val="el-GR"/>
        </w:rPr>
        <w:t>.</w:t>
      </w:r>
    </w:p>
    <w:p w:rsidR="005F58AE" w:rsidRPr="005F58AE" w:rsidRDefault="005F58AE" w:rsidP="00DA5F66">
      <w:pPr>
        <w:rPr>
          <w:lang w:val="el-GR"/>
        </w:rPr>
      </w:pPr>
      <w:r>
        <w:rPr>
          <w:lang w:val="el-GR"/>
        </w:rPr>
        <w:t xml:space="preserve">ΕΠΕΞΗΓΗΣΗ ΤΟΥ ΚΩΔΙΚΑ ΤΗΣ ΜΕΘΟΔΟΥ </w:t>
      </w:r>
      <w:r w:rsidRPr="005F58AE">
        <w:rPr>
          <w:lang w:val="el-GR"/>
        </w:rPr>
        <w:t xml:space="preserve"> </w:t>
      </w:r>
      <w:r>
        <w:t>main</w:t>
      </w:r>
      <w:r w:rsidRPr="005F58AE">
        <w:rPr>
          <w:lang w:val="el-GR"/>
        </w:rPr>
        <w:t>_</w:t>
      </w:r>
      <w:r>
        <w:t>menu</w:t>
      </w:r>
      <w:r w:rsidRPr="005F58AE">
        <w:rPr>
          <w:lang w:val="el-GR"/>
        </w:rPr>
        <w:t>()</w:t>
      </w:r>
    </w:p>
    <w:p w:rsidR="005879EF" w:rsidRDefault="005879EF" w:rsidP="00DA5F66">
      <w:pPr>
        <w:rPr>
          <w:lang w:val="el-GR"/>
        </w:rPr>
      </w:pPr>
    </w:p>
    <w:p w:rsidR="00077D74" w:rsidRDefault="005879EF" w:rsidP="00DA5F66">
      <w:pPr>
        <w:rPr>
          <w:lang w:val="el-GR"/>
        </w:rPr>
      </w:pPr>
      <w:r>
        <w:rPr>
          <w:noProof/>
        </w:rPr>
        <w:drawing>
          <wp:inline distT="0" distB="0" distL="0" distR="0">
            <wp:extent cx="5486400" cy="44466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Στιγμιότυπο οθόνης (389).png"/>
                    <pic:cNvPicPr/>
                  </pic:nvPicPr>
                  <pic:blipFill>
                    <a:blip r:embed="rId32">
                      <a:extLst>
                        <a:ext uri="{28A0092B-C50C-407E-A947-70E740481C1C}">
                          <a14:useLocalDpi xmlns:a14="http://schemas.microsoft.com/office/drawing/2010/main" val="0"/>
                        </a:ext>
                      </a:extLst>
                    </a:blip>
                    <a:stretch>
                      <a:fillRect/>
                    </a:stretch>
                  </pic:blipFill>
                  <pic:spPr>
                    <a:xfrm>
                      <a:off x="0" y="0"/>
                      <a:ext cx="5497781" cy="4455863"/>
                    </a:xfrm>
                    <a:prstGeom prst="rect">
                      <a:avLst/>
                    </a:prstGeom>
                  </pic:spPr>
                </pic:pic>
              </a:graphicData>
            </a:graphic>
          </wp:inline>
        </w:drawing>
      </w:r>
      <w:r w:rsidR="00077D74">
        <w:rPr>
          <w:lang w:val="el-GR"/>
        </w:rPr>
        <w:t xml:space="preserve"> </w:t>
      </w:r>
    </w:p>
    <w:p w:rsidR="005879EF" w:rsidRDefault="005879EF" w:rsidP="00DA5F66">
      <w:pPr>
        <w:rPr>
          <w:lang w:val="el-GR"/>
        </w:rPr>
      </w:pPr>
    </w:p>
    <w:p w:rsidR="004C1F86" w:rsidRDefault="005879EF" w:rsidP="00DA5F66">
      <w:pPr>
        <w:rPr>
          <w:lang w:val="el-GR"/>
        </w:rPr>
      </w:pPr>
      <w:r>
        <w:rPr>
          <w:lang w:val="el-GR"/>
        </w:rPr>
        <w:t xml:space="preserve">Η </w:t>
      </w:r>
      <w:r w:rsidR="003F7DFA">
        <w:rPr>
          <w:lang w:val="el-GR"/>
        </w:rPr>
        <w:t>μέθοδος</w:t>
      </w:r>
      <w:r>
        <w:rPr>
          <w:lang w:val="el-GR"/>
        </w:rPr>
        <w:t xml:space="preserve"> </w:t>
      </w:r>
      <w:r>
        <w:t>Main</w:t>
      </w:r>
      <w:r w:rsidRPr="005879EF">
        <w:rPr>
          <w:lang w:val="el-GR"/>
        </w:rPr>
        <w:t xml:space="preserve"> </w:t>
      </w:r>
      <w:r>
        <w:t>Menu</w:t>
      </w:r>
      <w:r w:rsidRPr="005879EF">
        <w:rPr>
          <w:lang w:val="el-GR"/>
        </w:rPr>
        <w:t xml:space="preserve"> </w:t>
      </w:r>
      <w:r>
        <w:rPr>
          <w:lang w:val="el-GR"/>
        </w:rPr>
        <w:t xml:space="preserve">είναι </w:t>
      </w:r>
      <w:r w:rsidR="003F7DFA">
        <w:rPr>
          <w:lang w:val="el-GR"/>
        </w:rPr>
        <w:t>μέθοδος</w:t>
      </w:r>
      <w:r>
        <w:rPr>
          <w:lang w:val="el-GR"/>
        </w:rPr>
        <w:t xml:space="preserve"> αναπαράστασης του κύριου μενού του Ατμ.Αρχικά εμφανίζετε στην οθόνη μήνυμα στον χρήστη που τα αναφέρει ποιες είναι οι διαθέσιμες συναλλαγές και του ζηταέι να επιλέξει εισάγωντας τον αριθμό που αντιστοιχεί σε κάθε συναλλαγή την συναλλαγή που θα εκτελέσει.Η εμφάνιση στην οθόνη γίνεται με την χρήση της συνάρτησης </w:t>
      </w:r>
      <w:r>
        <w:t>displayMessage</w:t>
      </w:r>
      <w:r w:rsidRPr="005879EF">
        <w:rPr>
          <w:lang w:val="el-GR"/>
        </w:rPr>
        <w:t xml:space="preserve">() </w:t>
      </w:r>
      <w:r>
        <w:rPr>
          <w:lang w:val="el-GR"/>
        </w:rPr>
        <w:t xml:space="preserve">της κλάσης </w:t>
      </w:r>
      <w:r>
        <w:t>Screen</w:t>
      </w:r>
      <w:r w:rsidRPr="005879EF">
        <w:rPr>
          <w:lang w:val="el-GR"/>
        </w:rPr>
        <w:t>.</w:t>
      </w:r>
      <w:r>
        <w:rPr>
          <w:lang w:val="el-GR"/>
        </w:rPr>
        <w:t>Έπειτα το λογισμικό εμφανίζει στην οθόνη μήνυμα με τους που για κάθε λογαριασμό που συνδέεται με την κάρτα του συνδεδεμένου πελάτη εμφανιζει τα τελευταία 2 ψηφία του καθώς και μία αριθμητική επιλογή(****-01-1).Ο χρήστης με βάση την αριθμητική επιλογή που θα εισάγει επιλέγει και τον αντίστοιχο λογαριασμό που θα επιλέξει για να πραγματοποιήσει την συναλλαγή του.</w:t>
      </w:r>
      <w:r w:rsidR="00FD1FFE">
        <w:rPr>
          <w:lang w:val="el-GR"/>
        </w:rPr>
        <w:t xml:space="preserve">Τις πληροφορίες για τους συνδεδεμένους λογαριασμούς του πελάτη το λογισμικό τις ανακτά από το πληροφοριακό σύστημα της τράπεζας και με την βοήθεια της </w:t>
      </w:r>
      <w:r w:rsidR="003F7DFA">
        <w:rPr>
          <w:lang w:val="el-GR"/>
        </w:rPr>
        <w:t>μεθόδου</w:t>
      </w:r>
      <w:r w:rsidR="00FD1FFE">
        <w:rPr>
          <w:lang w:val="el-GR"/>
        </w:rPr>
        <w:t xml:space="preserve"> </w:t>
      </w:r>
      <w:r w:rsidR="00FD1FFE">
        <w:t>getaccountdetails</w:t>
      </w:r>
      <w:r w:rsidR="00FD1FFE" w:rsidRPr="00FD1FFE">
        <w:rPr>
          <w:lang w:val="el-GR"/>
        </w:rPr>
        <w:t>(</w:t>
      </w:r>
      <w:r w:rsidR="00FD1FFE">
        <w:t>int</w:t>
      </w:r>
      <w:r w:rsidR="00FD1FFE" w:rsidRPr="00FD1FFE">
        <w:rPr>
          <w:lang w:val="el-GR"/>
        </w:rPr>
        <w:t xml:space="preserve"> </w:t>
      </w:r>
      <w:r w:rsidR="00FD1FFE">
        <w:t>cardnumber</w:t>
      </w:r>
      <w:r w:rsidR="00FD1FFE" w:rsidRPr="00FD1FFE">
        <w:rPr>
          <w:lang w:val="el-GR"/>
        </w:rPr>
        <w:t xml:space="preserve">) </w:t>
      </w:r>
      <w:r w:rsidR="00FD1FFE">
        <w:rPr>
          <w:lang w:val="el-GR"/>
        </w:rPr>
        <w:t xml:space="preserve">,η οποία με βάση τον αριθμό κάρτας του συνδεδεμέμου πελάτη επιστρέφει ένα λεκτικό που εμφανίζει πληροφορίες σε σχέση με τους συνδεδεμένους λογαριασμούς.Έπειτα η </w:t>
      </w:r>
      <w:r w:rsidR="003F7DFA">
        <w:rPr>
          <w:lang w:val="el-GR"/>
        </w:rPr>
        <w:t>μέθοδος</w:t>
      </w:r>
      <w:r w:rsidR="00FD1FFE">
        <w:rPr>
          <w:lang w:val="el-GR"/>
        </w:rPr>
        <w:t xml:space="preserve"> ανάλογα με την επιλογή συναλλαγής που έχει πραγματοποιήσει ο συνδεδεμένος πελάτης εκτελεί και την αντίστοιχη συναλλαγή με την χρήση της κλάσης </w:t>
      </w:r>
      <w:r w:rsidR="00FD1FFE">
        <w:t>Transaction</w:t>
      </w:r>
      <w:r w:rsidR="00FD1FFE" w:rsidRPr="00FD1FFE">
        <w:rPr>
          <w:lang w:val="el-GR"/>
        </w:rPr>
        <w:t xml:space="preserve"> </w:t>
      </w:r>
      <w:r w:rsidR="00FD1FFE">
        <w:rPr>
          <w:lang w:val="el-GR"/>
        </w:rPr>
        <w:t>και ποιο συγκεκριμένα την χρήση των υποκλάσεων της(</w:t>
      </w:r>
      <w:r w:rsidR="00FD1FFE">
        <w:t>Balance</w:t>
      </w:r>
      <w:r w:rsidR="00FD1FFE" w:rsidRPr="00FD1FFE">
        <w:rPr>
          <w:lang w:val="el-GR"/>
        </w:rPr>
        <w:t>_</w:t>
      </w:r>
      <w:r w:rsidR="00FD1FFE">
        <w:t>Inquiry</w:t>
      </w:r>
      <w:r w:rsidR="00FD1FFE" w:rsidRPr="00FD1FFE">
        <w:rPr>
          <w:lang w:val="el-GR"/>
        </w:rPr>
        <w:t>,</w:t>
      </w:r>
      <w:r w:rsidR="00FD1FFE">
        <w:t>Deposit</w:t>
      </w:r>
      <w:r w:rsidR="00FD1FFE" w:rsidRPr="00FD1FFE">
        <w:rPr>
          <w:lang w:val="el-GR"/>
        </w:rPr>
        <w:t>_</w:t>
      </w:r>
      <w:r w:rsidR="00FD1FFE">
        <w:t>Money</w:t>
      </w:r>
      <w:r w:rsidR="00FD1FFE" w:rsidRPr="00FD1FFE">
        <w:rPr>
          <w:lang w:val="el-GR"/>
        </w:rPr>
        <w:t>,</w:t>
      </w:r>
      <w:r w:rsidR="00FD1FFE">
        <w:t>Withdraw</w:t>
      </w:r>
      <w:r w:rsidR="00FD1FFE" w:rsidRPr="00FD1FFE">
        <w:rPr>
          <w:lang w:val="el-GR"/>
        </w:rPr>
        <w:t>_</w:t>
      </w:r>
      <w:r w:rsidR="00FD1FFE">
        <w:t>Money</w:t>
      </w:r>
      <w:r w:rsidR="00FD1FFE">
        <w:rPr>
          <w:lang w:val="el-GR"/>
        </w:rPr>
        <w:t>)</w:t>
      </w:r>
      <w:r w:rsidR="00FD1FFE" w:rsidRPr="00FD1FFE">
        <w:rPr>
          <w:lang w:val="el-GR"/>
        </w:rPr>
        <w:t>.</w:t>
      </w:r>
      <w:r w:rsidR="00FD1FFE">
        <w:rPr>
          <w:lang w:val="el-GR"/>
        </w:rPr>
        <w:t xml:space="preserve">Η </w:t>
      </w:r>
      <w:r>
        <w:rPr>
          <w:lang w:val="el-GR"/>
        </w:rPr>
        <w:t xml:space="preserve">  </w:t>
      </w:r>
      <w:r w:rsidR="00FD1FFE">
        <w:t>Transaction</w:t>
      </w:r>
      <w:r w:rsidR="00FD1FFE" w:rsidRPr="00FD1FFE">
        <w:rPr>
          <w:lang w:val="el-GR"/>
        </w:rPr>
        <w:t xml:space="preserve"> </w:t>
      </w:r>
      <w:r w:rsidR="00FD1FFE">
        <w:rPr>
          <w:lang w:val="el-GR"/>
        </w:rPr>
        <w:t xml:space="preserve">έχει μία </w:t>
      </w:r>
      <w:r w:rsidR="00FD1FFE">
        <w:t>abstract</w:t>
      </w:r>
      <w:r w:rsidR="00FD1FFE" w:rsidRPr="00FD1FFE">
        <w:rPr>
          <w:lang w:val="el-GR"/>
        </w:rPr>
        <w:t xml:space="preserve"> </w:t>
      </w:r>
      <w:r w:rsidR="00FD1FFE">
        <w:rPr>
          <w:lang w:val="el-GR"/>
        </w:rPr>
        <w:t xml:space="preserve">μέθοδο η οποία υλοποιήται στις υποκλάσεις της την </w:t>
      </w:r>
      <w:r w:rsidR="00FD1FFE">
        <w:t>execute</w:t>
      </w:r>
      <w:r w:rsidR="00FD1FFE" w:rsidRPr="00FD1FFE">
        <w:rPr>
          <w:lang w:val="el-GR"/>
        </w:rPr>
        <w:t xml:space="preserve"> </w:t>
      </w:r>
      <w:r w:rsidR="00FD1FFE">
        <w:t>Transaction</w:t>
      </w:r>
      <w:r w:rsidR="00FD1FFE" w:rsidRPr="00FD1FFE">
        <w:rPr>
          <w:lang w:val="el-GR"/>
        </w:rPr>
        <w:t>.</w:t>
      </w:r>
      <w:r w:rsidR="00FD1FFE">
        <w:rPr>
          <w:lang w:val="el-GR"/>
        </w:rPr>
        <w:t xml:space="preserve">Επομένως η κλάση </w:t>
      </w:r>
      <w:r w:rsidR="00FD1FFE">
        <w:t>Transaction</w:t>
      </w:r>
      <w:r w:rsidR="00FD1FFE" w:rsidRPr="00FD1FFE">
        <w:rPr>
          <w:lang w:val="el-GR"/>
        </w:rPr>
        <w:t xml:space="preserve"> </w:t>
      </w:r>
      <w:r w:rsidR="00FD1FFE">
        <w:rPr>
          <w:lang w:val="el-GR"/>
        </w:rPr>
        <w:t>είναι αφηρημένη.Αυτό σημαίνει ότι δεν μπορεί να δημιουργήσει αντικείμενα,μπορεί μόνο να αναφερθεί σε αντικείμενα των υποκλάσεων της.</w:t>
      </w:r>
      <w:r w:rsidR="00FD1FFE">
        <w:t>H</w:t>
      </w:r>
      <w:r w:rsidR="00FD1FFE" w:rsidRPr="00FD1FFE">
        <w:rPr>
          <w:lang w:val="el-GR"/>
        </w:rPr>
        <w:t xml:space="preserve"> </w:t>
      </w:r>
      <w:r w:rsidR="004C1F86">
        <w:rPr>
          <w:lang w:val="el-GR"/>
        </w:rPr>
        <w:t xml:space="preserve">αφηρημένη μέθοδος </w:t>
      </w:r>
      <w:r w:rsidR="00FD1FFE">
        <w:rPr>
          <w:lang w:val="el-GR"/>
        </w:rPr>
        <w:t xml:space="preserve"> </w:t>
      </w:r>
      <w:r w:rsidR="004C1F86">
        <w:t>executeTransaction</w:t>
      </w:r>
      <w:r w:rsidR="004C1F86" w:rsidRPr="004C1F86">
        <w:rPr>
          <w:lang w:val="el-GR"/>
        </w:rPr>
        <w:t xml:space="preserve">() </w:t>
      </w:r>
      <w:r w:rsidR="004C1F86">
        <w:rPr>
          <w:lang w:val="el-GR"/>
        </w:rPr>
        <w:t xml:space="preserve">θα υλοποιήται στις υποκλάσεις.Όταν κληθεί από αντικείμενο της κλάσης </w:t>
      </w:r>
      <w:r w:rsidR="004C1F86">
        <w:t>Balance</w:t>
      </w:r>
      <w:r w:rsidR="004C1F86" w:rsidRPr="004C1F86">
        <w:rPr>
          <w:lang w:val="el-GR"/>
        </w:rPr>
        <w:t>_</w:t>
      </w:r>
      <w:r w:rsidR="004C1F86">
        <w:t>inquiry</w:t>
      </w:r>
      <w:r w:rsidR="004C1F86" w:rsidRPr="004C1F86">
        <w:rPr>
          <w:lang w:val="el-GR"/>
        </w:rPr>
        <w:t xml:space="preserve"> </w:t>
      </w:r>
      <w:r w:rsidR="004C1F86">
        <w:rPr>
          <w:lang w:val="el-GR"/>
        </w:rPr>
        <w:t xml:space="preserve">η </w:t>
      </w:r>
      <w:r w:rsidR="00FA100F">
        <w:rPr>
          <w:lang w:val="el-GR"/>
        </w:rPr>
        <w:t xml:space="preserve">μέθοδος </w:t>
      </w:r>
      <w:r w:rsidR="004C1F86">
        <w:t>executeTransaction</w:t>
      </w:r>
      <w:r w:rsidR="004C1F86" w:rsidRPr="004C1F86">
        <w:rPr>
          <w:lang w:val="el-GR"/>
        </w:rPr>
        <w:t xml:space="preserve"> </w:t>
      </w:r>
      <w:r w:rsidR="004C1F86">
        <w:rPr>
          <w:lang w:val="el-GR"/>
        </w:rPr>
        <w:t xml:space="preserve">πραγμοτοποιεί εύρεση του υπόλοιπου του επιλεγμένου λογαριασμού του πελάτη.Για να βρει τον επιλεγμένο λογαριασμό του πελάτη δέχεται ως όρισμα τον αριθμό που εισήγαγε ο χρήστης κατα την επιλογή του λογαριασμού,ο οποίος έχει μειωθεί κατα ένα για την εύρεση της πραγματικής θέσης του λογαριασμου αυτού στο </w:t>
      </w:r>
      <w:r w:rsidR="004C1F86">
        <w:t>container</w:t>
      </w:r>
      <w:r w:rsidR="004C1F86" w:rsidRPr="004C1F86">
        <w:rPr>
          <w:lang w:val="el-GR"/>
        </w:rPr>
        <w:t xml:space="preserve"> </w:t>
      </w:r>
      <w:r w:rsidR="004C1F86">
        <w:rPr>
          <w:lang w:val="el-GR"/>
        </w:rPr>
        <w:t>το οποίο περιέχει τους λογαριασμούς που συνδέονται με μία κάρτα.</w:t>
      </w:r>
    </w:p>
    <w:p w:rsidR="004C1F86" w:rsidRDefault="004C1F86" w:rsidP="00DA5F66">
      <w:pPr>
        <w:rPr>
          <w:lang w:val="el-GR"/>
        </w:rPr>
      </w:pPr>
      <w:r>
        <w:rPr>
          <w:lang w:val="el-GR"/>
        </w:rPr>
        <w:t xml:space="preserve">Για την εύρεση του υπολοίπου του συνδεδεμένου λογαριασμου χρησιμοποιήται η </w:t>
      </w:r>
      <w:r w:rsidR="00FA100F">
        <w:rPr>
          <w:lang w:val="el-GR"/>
        </w:rPr>
        <w:t>μέθοδος</w:t>
      </w:r>
      <w:r>
        <w:rPr>
          <w:lang w:val="el-GR"/>
        </w:rPr>
        <w:t xml:space="preserve"> </w:t>
      </w:r>
      <w:r>
        <w:t>findBalance</w:t>
      </w:r>
      <w:r w:rsidRPr="004C1F86">
        <w:rPr>
          <w:lang w:val="el-GR"/>
        </w:rPr>
        <w:t>(),</w:t>
      </w:r>
      <w:r>
        <w:rPr>
          <w:lang w:val="el-GR"/>
        </w:rPr>
        <w:t>η οποία</w:t>
      </w:r>
      <w:r w:rsidRPr="004C1F86">
        <w:rPr>
          <w:lang w:val="el-GR"/>
        </w:rPr>
        <w:t xml:space="preserve"> </w:t>
      </w:r>
      <w:r>
        <w:rPr>
          <w:lang w:val="el-GR"/>
        </w:rPr>
        <w:t>πραγματοποιεί τα ακόλουθα βήματα</w:t>
      </w:r>
      <w:r w:rsidR="00B558E3">
        <w:rPr>
          <w:lang w:val="el-GR"/>
        </w:rPr>
        <w:t>:</w:t>
      </w:r>
    </w:p>
    <w:p w:rsidR="005879EF" w:rsidRDefault="00B558E3" w:rsidP="004C1F86">
      <w:pPr>
        <w:pStyle w:val="ListParagraph"/>
        <w:numPr>
          <w:ilvl w:val="0"/>
          <w:numId w:val="19"/>
        </w:numPr>
        <w:rPr>
          <w:lang w:val="el-GR"/>
        </w:rPr>
      </w:pPr>
      <w:r>
        <w:rPr>
          <w:lang w:val="el-GR"/>
        </w:rPr>
        <w:t xml:space="preserve">Με την χρήση της </w:t>
      </w:r>
      <w:r w:rsidR="00FA100F">
        <w:rPr>
          <w:lang w:val="el-GR"/>
        </w:rPr>
        <w:t>λειτουργείας</w:t>
      </w:r>
      <w:r>
        <w:rPr>
          <w:lang w:val="el-GR"/>
        </w:rPr>
        <w:t xml:space="preserve"> </w:t>
      </w:r>
      <w:r>
        <w:t>findCard</w:t>
      </w:r>
      <w:r w:rsidRPr="00B558E3">
        <w:rPr>
          <w:lang w:val="el-GR"/>
        </w:rPr>
        <w:t>(),</w:t>
      </w:r>
      <w:r>
        <w:rPr>
          <w:lang w:val="el-GR"/>
        </w:rPr>
        <w:t>πραγματοποιεί εύρεση της κάρτας του συνδεδεμένου πελάτη.</w:t>
      </w:r>
    </w:p>
    <w:p w:rsidR="00B558E3" w:rsidRDefault="00B558E3" w:rsidP="004C1F86">
      <w:pPr>
        <w:pStyle w:val="ListParagraph"/>
        <w:numPr>
          <w:ilvl w:val="0"/>
          <w:numId w:val="19"/>
        </w:numPr>
        <w:rPr>
          <w:lang w:val="el-GR"/>
        </w:rPr>
      </w:pPr>
      <w:r>
        <w:rPr>
          <w:lang w:val="el-GR"/>
        </w:rPr>
        <w:t xml:space="preserve">Με την χρήση της </w:t>
      </w:r>
      <w:r w:rsidR="00FA100F">
        <w:rPr>
          <w:lang w:val="el-GR"/>
        </w:rPr>
        <w:t>λειτουργείας</w:t>
      </w:r>
      <w:r>
        <w:rPr>
          <w:lang w:val="el-GR"/>
        </w:rPr>
        <w:t xml:space="preserve"> </w:t>
      </w:r>
      <w:r>
        <w:t>getloginaccount</w:t>
      </w:r>
      <w:r w:rsidRPr="00B558E3">
        <w:rPr>
          <w:lang w:val="el-GR"/>
        </w:rPr>
        <w:t>(</w:t>
      </w:r>
      <w:r>
        <w:t>int</w:t>
      </w:r>
      <w:r w:rsidRPr="00B558E3">
        <w:rPr>
          <w:lang w:val="el-GR"/>
        </w:rPr>
        <w:t xml:space="preserve">) </w:t>
      </w:r>
      <w:r>
        <w:rPr>
          <w:lang w:val="el-GR"/>
        </w:rPr>
        <w:t>πραγμοτοποιεί εύρεση του λογαριασμού της κάρτας που επέλεξε ο πελάτης.</w:t>
      </w:r>
    </w:p>
    <w:p w:rsidR="00B558E3" w:rsidRDefault="00B558E3" w:rsidP="004C1F86">
      <w:pPr>
        <w:pStyle w:val="ListParagraph"/>
        <w:numPr>
          <w:ilvl w:val="0"/>
          <w:numId w:val="19"/>
        </w:numPr>
        <w:rPr>
          <w:lang w:val="el-GR"/>
        </w:rPr>
      </w:pPr>
      <w:r>
        <w:rPr>
          <w:lang w:val="el-GR"/>
        </w:rPr>
        <w:t xml:space="preserve">Και με την χρήση της </w:t>
      </w:r>
      <w:r w:rsidR="00FA100F">
        <w:rPr>
          <w:lang w:val="el-GR"/>
        </w:rPr>
        <w:t>λειτουργείας</w:t>
      </w:r>
      <w:r>
        <w:rPr>
          <w:lang w:val="el-GR"/>
        </w:rPr>
        <w:t xml:space="preserve"> </w:t>
      </w:r>
      <w:r>
        <w:t>gettotalbalance</w:t>
      </w:r>
      <w:r w:rsidRPr="00B558E3">
        <w:rPr>
          <w:lang w:val="el-GR"/>
        </w:rPr>
        <w:t>(),</w:t>
      </w:r>
      <w:r>
        <w:rPr>
          <w:lang w:val="el-GR"/>
        </w:rPr>
        <w:t xml:space="preserve">έχει πρόσβαση σε πληροφορία σχετικά με τον συνολικό λογαριασμό του συνδεδεμένου πελάτη την οποία παρέχει στην </w:t>
      </w:r>
      <w:r w:rsidR="00FA100F">
        <w:rPr>
          <w:lang w:val="el-GR"/>
        </w:rPr>
        <w:t>λειτουργεία</w:t>
      </w:r>
      <w:r>
        <w:rPr>
          <w:lang w:val="el-GR"/>
        </w:rPr>
        <w:t xml:space="preserve"> </w:t>
      </w:r>
      <w:r>
        <w:t>executeTransaction</w:t>
      </w:r>
      <w:r w:rsidRPr="00B558E3">
        <w:rPr>
          <w:lang w:val="el-GR"/>
        </w:rPr>
        <w:t>()</w:t>
      </w:r>
      <w:r>
        <w:rPr>
          <w:lang w:val="el-GR"/>
        </w:rPr>
        <w:t xml:space="preserve"> όπου γίνεται και η εμφάνιση του συνολικου υπολοίπου του επιλεγμένου λογαριασμού στην οθόνη.</w:t>
      </w:r>
    </w:p>
    <w:p w:rsidR="00FA100F" w:rsidRDefault="00FA100F" w:rsidP="003F7DFA">
      <w:pPr>
        <w:rPr>
          <w:lang w:val="el-GR"/>
        </w:rPr>
      </w:pPr>
      <w:r>
        <w:rPr>
          <w:lang w:val="el-GR"/>
        </w:rPr>
        <w:t>Όταν η λειτουργεία</w:t>
      </w:r>
      <w:r w:rsidRPr="00FA100F">
        <w:rPr>
          <w:lang w:val="el-GR"/>
        </w:rPr>
        <w:t xml:space="preserve"> executeTransaction() </w:t>
      </w:r>
      <w:r>
        <w:rPr>
          <w:lang w:val="el-GR"/>
        </w:rPr>
        <w:t xml:space="preserve"> καλείται από ένα αντικείμενο τύπου </w:t>
      </w:r>
      <w:r>
        <w:t>Deposit</w:t>
      </w:r>
      <w:r w:rsidRPr="00FA100F">
        <w:rPr>
          <w:lang w:val="el-GR"/>
        </w:rPr>
        <w:t>_</w:t>
      </w:r>
      <w:r>
        <w:t>Money</w:t>
      </w:r>
      <w:r w:rsidRPr="00FA100F">
        <w:rPr>
          <w:lang w:val="el-GR"/>
        </w:rPr>
        <w:t xml:space="preserve"> ,</w:t>
      </w:r>
      <w:r>
        <w:rPr>
          <w:lang w:val="el-GR"/>
        </w:rPr>
        <w:t>τότε χρησιμοποιείται για την κατάθεση χρημάτων στον λογαριασμό του συνδεδεμένου πελάτη.</w:t>
      </w:r>
      <w:r>
        <w:t>H</w:t>
      </w:r>
      <w:r w:rsidR="003F7DFA">
        <w:rPr>
          <w:lang w:val="el-GR"/>
        </w:rPr>
        <w:t xml:space="preserve"> μέθοδος εμφανίζει στην οθόνη με την χρήση της μεθόδου </w:t>
      </w:r>
      <w:r w:rsidR="003F7DFA">
        <w:t>displayMessage</w:t>
      </w:r>
      <w:r w:rsidR="003F7DFA" w:rsidRPr="003F7DFA">
        <w:rPr>
          <w:lang w:val="el-GR"/>
        </w:rPr>
        <w:t xml:space="preserve">() </w:t>
      </w:r>
      <w:r w:rsidR="003F7DFA">
        <w:rPr>
          <w:lang w:val="el-GR"/>
        </w:rPr>
        <w:t xml:space="preserve">μήνυμα στον χρήστη να εισάγει τον αριθμό λογαριασμού του.Ο χρήστης με την χρήση της μεθόδου </w:t>
      </w:r>
      <w:r w:rsidR="003F7DFA">
        <w:t>getinput</w:t>
      </w:r>
      <w:r w:rsidR="003F7DFA" w:rsidRPr="003F7DFA">
        <w:rPr>
          <w:lang w:val="el-GR"/>
        </w:rPr>
        <w:t xml:space="preserve">() </w:t>
      </w:r>
      <w:r w:rsidR="003F7DFA">
        <w:rPr>
          <w:lang w:val="el-GR"/>
        </w:rPr>
        <w:t xml:space="preserve">της κλάσης </w:t>
      </w:r>
      <w:r w:rsidR="003F7DFA">
        <w:t>Keypad</w:t>
      </w:r>
      <w:r w:rsidR="003F7DFA" w:rsidRPr="003F7DFA">
        <w:rPr>
          <w:lang w:val="el-GR"/>
        </w:rPr>
        <w:t xml:space="preserve"> </w:t>
      </w:r>
      <w:r w:rsidR="003F7DFA">
        <w:rPr>
          <w:lang w:val="el-GR"/>
        </w:rPr>
        <w:t xml:space="preserve">εισάγει το ποσό κατάθεσης.Έπειτα πραγματοποιήται κλήση της μεθόδου </w:t>
      </w:r>
      <w:r w:rsidR="003F7DFA">
        <w:t>depositmoney</w:t>
      </w:r>
      <w:r w:rsidR="003F7DFA" w:rsidRPr="003F7DFA">
        <w:rPr>
          <w:lang w:val="el-GR"/>
        </w:rPr>
        <w:t xml:space="preserve">() </w:t>
      </w:r>
      <w:r w:rsidR="003F7DFA">
        <w:rPr>
          <w:lang w:val="el-GR"/>
        </w:rPr>
        <w:t xml:space="preserve">από μία μεταβλητή αναφοράς σε ένα αντικείμενο τύπου </w:t>
      </w:r>
      <w:r w:rsidR="003F7DFA">
        <w:t>BankInfoSystem</w:t>
      </w:r>
      <w:r w:rsidR="003F7DFA">
        <w:rPr>
          <w:lang w:val="el-GR"/>
        </w:rPr>
        <w:t xml:space="preserve">.Η μέθοδος αυτή πραγματοποιεί την κατάθεση ενός ποσού στο συνολικό υπόλοιπου του λογιαριασμού που έχει επιλέξει ο χρήστης.Αν ο χρήστης εισάγει την τιμη μηδέν το λογισμικό ακυρώνει την συναλλαγή και επαναεκτελεί την μέθοδο </w:t>
      </w:r>
      <w:r w:rsidR="003F7DFA">
        <w:t>mainmenu</w:t>
      </w:r>
      <w:r w:rsidR="003F7DFA" w:rsidRPr="003F7DFA">
        <w:rPr>
          <w:lang w:val="el-GR"/>
        </w:rPr>
        <w:t>().</w:t>
      </w:r>
      <w:r w:rsidR="003F7DFA">
        <w:rPr>
          <w:lang w:val="el-GR"/>
        </w:rPr>
        <w:t>Σε οποιαδήποτε άλλη περίπτωση εκτελούνται τα ακόλουθα βήματα:</w:t>
      </w:r>
    </w:p>
    <w:p w:rsidR="003F7DFA" w:rsidRDefault="00B128DD" w:rsidP="003F7DFA">
      <w:pPr>
        <w:pStyle w:val="ListParagraph"/>
        <w:numPr>
          <w:ilvl w:val="0"/>
          <w:numId w:val="22"/>
        </w:numPr>
        <w:rPr>
          <w:lang w:val="el-GR"/>
        </w:rPr>
      </w:pPr>
      <w:r>
        <w:rPr>
          <w:lang w:val="el-GR"/>
        </w:rPr>
        <w:t xml:space="preserve">Εύρεση κάρτας συνδεδεμένου πελάτη με την χρήση της συνάρτησης </w:t>
      </w:r>
      <w:r>
        <w:t>findCard</w:t>
      </w:r>
      <w:r w:rsidRPr="00B128DD">
        <w:rPr>
          <w:lang w:val="el-GR"/>
        </w:rPr>
        <w:t>()</w:t>
      </w:r>
      <w:r>
        <w:rPr>
          <w:lang w:val="el-GR"/>
        </w:rPr>
        <w:t xml:space="preserve"> της κλάσης </w:t>
      </w:r>
      <w:r>
        <w:t>BankInfoSystem</w:t>
      </w:r>
      <w:r w:rsidRPr="00B128DD">
        <w:rPr>
          <w:lang w:val="el-GR"/>
        </w:rPr>
        <w:t>.</w:t>
      </w:r>
    </w:p>
    <w:p w:rsidR="00B128DD" w:rsidRDefault="00B128DD" w:rsidP="003F7DFA">
      <w:pPr>
        <w:pStyle w:val="ListParagraph"/>
        <w:numPr>
          <w:ilvl w:val="0"/>
          <w:numId w:val="22"/>
        </w:numPr>
        <w:rPr>
          <w:lang w:val="el-GR"/>
        </w:rPr>
      </w:pPr>
      <w:r>
        <w:rPr>
          <w:lang w:val="el-GR"/>
        </w:rPr>
        <w:t xml:space="preserve">Εύρεση του επιλεγμένου λογαριασμού του συνδεδεμένου χρήστη με βάση την αριθμητική επιλόγη που έχει εισάγει ο χρήστης κατα την επιλογή του λογαριασμού, με την χρήση της μεθόδου </w:t>
      </w:r>
      <w:r>
        <w:t>getloginaccount</w:t>
      </w:r>
      <w:r w:rsidRPr="00B128DD">
        <w:rPr>
          <w:lang w:val="el-GR"/>
        </w:rPr>
        <w:t>(</w:t>
      </w:r>
      <w:r>
        <w:t>int</w:t>
      </w:r>
      <w:r w:rsidRPr="00B128DD">
        <w:rPr>
          <w:lang w:val="el-GR"/>
        </w:rPr>
        <w:t>)</w:t>
      </w:r>
      <w:r>
        <w:rPr>
          <w:lang w:val="el-GR"/>
        </w:rPr>
        <w:t xml:space="preserve"> που πραγματοποιεί την εύρεση του επιλεγμένου λογαριασμού με βάση την αριθμιτική παράμετρο.</w:t>
      </w:r>
    </w:p>
    <w:p w:rsidR="00B128DD" w:rsidRDefault="00B128DD" w:rsidP="00B128DD">
      <w:pPr>
        <w:pStyle w:val="ListParagraph"/>
        <w:numPr>
          <w:ilvl w:val="0"/>
          <w:numId w:val="22"/>
        </w:numPr>
        <w:rPr>
          <w:lang w:val="el-GR"/>
        </w:rPr>
      </w:pPr>
      <w:r>
        <w:rPr>
          <w:lang w:val="el-GR"/>
        </w:rPr>
        <w:t xml:space="preserve">Προσθήκη του ποσού στο συνολικό υπόλοιπο του επιλεγμένου λογαριασμού με την χρήση της μεθόδου </w:t>
      </w:r>
      <w:r>
        <w:t>deposit</w:t>
      </w:r>
      <w:r w:rsidRPr="00B128DD">
        <w:rPr>
          <w:lang w:val="el-GR"/>
        </w:rPr>
        <w:t>(</w:t>
      </w:r>
      <w:r>
        <w:t>double</w:t>
      </w:r>
      <w:r w:rsidRPr="00B128DD">
        <w:rPr>
          <w:lang w:val="el-GR"/>
        </w:rPr>
        <w:t xml:space="preserve">) </w:t>
      </w:r>
      <w:r>
        <w:rPr>
          <w:lang w:val="el-GR"/>
        </w:rPr>
        <w:t xml:space="preserve">της κλάσης </w:t>
      </w:r>
      <w:r>
        <w:t>Account</w:t>
      </w:r>
      <w:r>
        <w:rPr>
          <w:lang w:val="el-GR"/>
        </w:rPr>
        <w:t>.</w:t>
      </w:r>
    </w:p>
    <w:p w:rsidR="00B128DD" w:rsidRDefault="00B128DD" w:rsidP="00B128DD">
      <w:pPr>
        <w:rPr>
          <w:lang w:val="el-GR"/>
        </w:rPr>
      </w:pPr>
      <w:r>
        <w:rPr>
          <w:lang w:val="el-GR"/>
        </w:rPr>
        <w:t xml:space="preserve">Τέλος όταν η μέθοδος </w:t>
      </w:r>
      <w:r>
        <w:t>executeTransaction</w:t>
      </w:r>
      <w:r w:rsidRPr="00B128DD">
        <w:rPr>
          <w:lang w:val="el-GR"/>
        </w:rPr>
        <w:t>()</w:t>
      </w:r>
      <w:r>
        <w:rPr>
          <w:lang w:val="el-GR"/>
        </w:rPr>
        <w:t xml:space="preserve"> καλείται από αντικείμενο της κλάσης </w:t>
      </w:r>
      <w:r>
        <w:t>Withdraw</w:t>
      </w:r>
      <w:r>
        <w:rPr>
          <w:lang w:val="el-GR"/>
        </w:rPr>
        <w:t>_</w:t>
      </w:r>
      <w:r>
        <w:t>Money</w:t>
      </w:r>
      <w:r>
        <w:rPr>
          <w:lang w:val="el-GR"/>
        </w:rPr>
        <w:t xml:space="preserve"> πραγματοποιεί αφαίρεση ενός ποσού από το συνολικό υπόλοιπου του επιλεγμένου του συνδεδεμένου χρήστη.</w:t>
      </w:r>
      <w:r w:rsidR="009513F0">
        <w:rPr>
          <w:lang w:val="el-GR"/>
        </w:rPr>
        <w:t xml:space="preserve">Με την χρήση της μεθόδου </w:t>
      </w:r>
      <w:r w:rsidR="009513F0">
        <w:t>displayMessage</w:t>
      </w:r>
      <w:r w:rsidR="009513F0" w:rsidRPr="009513F0">
        <w:rPr>
          <w:lang w:val="el-GR"/>
        </w:rPr>
        <w:t xml:space="preserve">() </w:t>
      </w:r>
      <w:r w:rsidR="009513F0">
        <w:rPr>
          <w:lang w:val="el-GR"/>
        </w:rPr>
        <w:t xml:space="preserve">της κλάσης </w:t>
      </w:r>
      <w:r w:rsidR="009513F0">
        <w:t>Screen</w:t>
      </w:r>
      <w:r w:rsidR="009513F0" w:rsidRPr="009513F0">
        <w:rPr>
          <w:lang w:val="el-GR"/>
        </w:rPr>
        <w:t xml:space="preserve"> </w:t>
      </w:r>
      <w:r w:rsidR="009513F0">
        <w:rPr>
          <w:lang w:val="el-GR"/>
        </w:rPr>
        <w:t xml:space="preserve">εμφανίζεται μήνυμα στην οθόνη που εμφανίζει τα διαθέσιμα ποσά  και ζητάει από τον χρήστη να επιλέξει ποσό ανάληψης.Ο χρήστης με την βοήθει της συνάρτησης </w:t>
      </w:r>
      <w:r w:rsidR="009513F0">
        <w:t>getInput</w:t>
      </w:r>
      <w:r w:rsidR="009513F0" w:rsidRPr="009513F0">
        <w:rPr>
          <w:lang w:val="el-GR"/>
        </w:rPr>
        <w:t>()</w:t>
      </w:r>
      <w:r w:rsidR="009513F0">
        <w:rPr>
          <w:lang w:val="el-GR"/>
        </w:rPr>
        <w:t xml:space="preserve"> εισάγει την αριθμητική επιλογή που αντιστοιχεί στο ποσό ανάληψης το οποίο θέλει να επιλέξει</w:t>
      </w:r>
      <w:r w:rsidR="005F58AE">
        <w:rPr>
          <w:lang w:val="el-GR"/>
        </w:rPr>
        <w:t>.Το λογισμικό ελέγχει αν το ποσό που επιθυμεί να επιλέξει ο χρήστης είναι μικρότερο του διαθέσιμου θπόλοιπου του λογαριασμου(Αν δεν είναι το λογιμικό εμφανίζει μήνυμα στον χρήστη να επιλέξει μικρότερο ποσο καοι επιστρέφει στην διαδικασία επιλογής μικρότερου ποσού)</w:t>
      </w:r>
      <w:r w:rsidR="009513F0">
        <w:rPr>
          <w:lang w:val="el-GR"/>
        </w:rPr>
        <w:t xml:space="preserve">.Έπειτα το λογισμικό καλεί την μέθοδο </w:t>
      </w:r>
      <w:r w:rsidR="009513F0">
        <w:t>withdraw</w:t>
      </w:r>
      <w:r w:rsidR="009513F0">
        <w:rPr>
          <w:lang w:val="el-GR"/>
        </w:rPr>
        <w:t>_</w:t>
      </w:r>
      <w:r w:rsidR="009513F0">
        <w:t>money</w:t>
      </w:r>
      <w:r w:rsidR="009513F0" w:rsidRPr="009513F0">
        <w:rPr>
          <w:lang w:val="el-GR"/>
        </w:rPr>
        <w:t xml:space="preserve">() </w:t>
      </w:r>
      <w:r w:rsidR="009513F0">
        <w:rPr>
          <w:lang w:val="el-GR"/>
        </w:rPr>
        <w:t xml:space="preserve">που ανήκει στην κλάση </w:t>
      </w:r>
      <w:r w:rsidR="009513F0">
        <w:t>BankInfoSystem</w:t>
      </w:r>
      <w:r w:rsidR="009513F0" w:rsidRPr="009513F0">
        <w:rPr>
          <w:lang w:val="el-GR"/>
        </w:rPr>
        <w:t>,</w:t>
      </w:r>
      <w:r w:rsidR="009513F0">
        <w:rPr>
          <w:lang w:val="el-GR"/>
        </w:rPr>
        <w:t>η οποία εκτελεί τα ακόλουθα βήματα:</w:t>
      </w:r>
    </w:p>
    <w:p w:rsidR="009513F0" w:rsidRDefault="009513F0" w:rsidP="009513F0">
      <w:pPr>
        <w:pStyle w:val="ListParagraph"/>
        <w:numPr>
          <w:ilvl w:val="0"/>
          <w:numId w:val="23"/>
        </w:numPr>
        <w:rPr>
          <w:lang w:val="el-GR"/>
        </w:rPr>
      </w:pPr>
      <w:r>
        <w:rPr>
          <w:lang w:val="el-GR"/>
        </w:rPr>
        <w:t>Πραγματοποιεί εύρεση της κάρτας του συνδεδεμένου πελάτη από το πληροφοριακό σήστυμα της τράπεζας.</w:t>
      </w:r>
    </w:p>
    <w:p w:rsidR="009513F0" w:rsidRDefault="009513F0" w:rsidP="009513F0">
      <w:pPr>
        <w:pStyle w:val="ListParagraph"/>
        <w:numPr>
          <w:ilvl w:val="0"/>
          <w:numId w:val="23"/>
        </w:numPr>
        <w:rPr>
          <w:lang w:val="el-GR"/>
        </w:rPr>
      </w:pPr>
      <w:r>
        <w:rPr>
          <w:lang w:val="el-GR"/>
        </w:rPr>
        <w:t>Πραγματοποιεί εύρεση του επιλεγμένου λογαριασμού του πελάτη.</w:t>
      </w:r>
    </w:p>
    <w:p w:rsidR="009513F0" w:rsidRPr="005F58AE" w:rsidRDefault="009513F0" w:rsidP="005F58AE">
      <w:pPr>
        <w:pStyle w:val="ListParagraph"/>
        <w:numPr>
          <w:ilvl w:val="0"/>
          <w:numId w:val="23"/>
        </w:numPr>
        <w:rPr>
          <w:lang w:val="el-GR"/>
        </w:rPr>
      </w:pPr>
      <w:r>
        <w:rPr>
          <w:lang w:val="el-GR"/>
        </w:rPr>
        <w:t xml:space="preserve">Καλεί την μέθοδο της κλάσης </w:t>
      </w:r>
      <w:r>
        <w:t>Account</w:t>
      </w:r>
      <w:r w:rsidRPr="009513F0">
        <w:rPr>
          <w:lang w:val="el-GR"/>
        </w:rPr>
        <w:t xml:space="preserve"> </w:t>
      </w:r>
      <w:r>
        <w:rPr>
          <w:lang w:val="el-GR"/>
        </w:rPr>
        <w:t>withdraw παρέχωντας ως παράμετρο το όρισμα που δέχτηκε απ</w:t>
      </w:r>
      <w:r w:rsidR="005F58AE">
        <w:rPr>
          <w:lang w:val="el-GR"/>
        </w:rPr>
        <w:t xml:space="preserve">ό την μέθοδο </w:t>
      </w:r>
      <w:r w:rsidR="005F58AE">
        <w:t>executeTransaction</w:t>
      </w:r>
      <w:r w:rsidR="005F58AE" w:rsidRPr="005F58AE">
        <w:rPr>
          <w:lang w:val="el-GR"/>
        </w:rPr>
        <w:t xml:space="preserve">() </w:t>
      </w:r>
      <w:r w:rsidR="005F58AE">
        <w:rPr>
          <w:lang w:val="el-GR"/>
        </w:rPr>
        <w:t>η οποία αντιστοιχεί στο ποσό ανάληψης που επέλεξε ο πελάτης και πραγμοτοποιείται η αφαίρεση του ποσού από το διαθέσιμο υπόλοιπο του επιλεγμένου λογαριασμού.</w:t>
      </w:r>
      <w:r w:rsidRPr="005F58AE">
        <w:rPr>
          <w:lang w:val="el-GR"/>
        </w:rPr>
        <w:t xml:space="preserve"> </w:t>
      </w:r>
    </w:p>
    <w:sectPr w:rsidR="009513F0" w:rsidRPr="005F58AE">
      <w:footerReference w:type="default" r:id="rId3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33CA" w:rsidRDefault="00A433CA" w:rsidP="00C6554A">
      <w:pPr>
        <w:spacing w:before="0" w:after="0" w:line="240" w:lineRule="auto"/>
      </w:pPr>
      <w:r>
        <w:separator/>
      </w:r>
    </w:p>
  </w:endnote>
  <w:endnote w:type="continuationSeparator" w:id="0">
    <w:p w:rsidR="00A433CA" w:rsidRDefault="00A433C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9EF" w:rsidRDefault="005879EF">
    <w:pPr>
      <w:pStyle w:val="Footer"/>
    </w:pPr>
    <w:r>
      <w:t xml:space="preserve">Page </w:t>
    </w:r>
    <w:r>
      <w:fldChar w:fldCharType="begin"/>
    </w:r>
    <w:r>
      <w:instrText xml:space="preserve"> PAGE  \* Arabic  \* MERGEFORMAT </w:instrText>
    </w:r>
    <w:r>
      <w:fldChar w:fldCharType="separate"/>
    </w:r>
    <w:r w:rsidR="005F58AE">
      <w:rPr>
        <w:noProof/>
      </w:rPr>
      <w:t>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33CA" w:rsidRDefault="00A433CA" w:rsidP="00C6554A">
      <w:pPr>
        <w:spacing w:before="0" w:after="0" w:line="240" w:lineRule="auto"/>
      </w:pPr>
      <w:r>
        <w:separator/>
      </w:r>
    </w:p>
  </w:footnote>
  <w:footnote w:type="continuationSeparator" w:id="0">
    <w:p w:rsidR="00A433CA" w:rsidRDefault="00A433C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9013E5"/>
    <w:multiLevelType w:val="hybridMultilevel"/>
    <w:tmpl w:val="00CA8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DB4CCB"/>
    <w:multiLevelType w:val="hybridMultilevel"/>
    <w:tmpl w:val="95E27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5921AB"/>
    <w:multiLevelType w:val="hybridMultilevel"/>
    <w:tmpl w:val="EBC45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774214"/>
    <w:multiLevelType w:val="hybridMultilevel"/>
    <w:tmpl w:val="7EE49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7266A3"/>
    <w:multiLevelType w:val="hybridMultilevel"/>
    <w:tmpl w:val="8688941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7168A3"/>
    <w:multiLevelType w:val="hybridMultilevel"/>
    <w:tmpl w:val="0EB4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C85892"/>
    <w:multiLevelType w:val="hybridMultilevel"/>
    <w:tmpl w:val="5AF83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B356F5"/>
    <w:multiLevelType w:val="hybridMultilevel"/>
    <w:tmpl w:val="5E6A6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9"/>
  </w:num>
  <w:num w:numId="18">
    <w:abstractNumId w:val="20"/>
  </w:num>
  <w:num w:numId="19">
    <w:abstractNumId w:val="14"/>
  </w:num>
  <w:num w:numId="20">
    <w:abstractNumId w:val="11"/>
  </w:num>
  <w:num w:numId="21">
    <w:abstractNumId w:val="16"/>
  </w:num>
  <w:num w:numId="22">
    <w:abstractNumId w:val="1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hideSpellingErrors/>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C3C"/>
    <w:rsid w:val="00000CE7"/>
    <w:rsid w:val="000245B9"/>
    <w:rsid w:val="00077D74"/>
    <w:rsid w:val="000A696B"/>
    <w:rsid w:val="000D795E"/>
    <w:rsid w:val="00124F20"/>
    <w:rsid w:val="00142F66"/>
    <w:rsid w:val="00174065"/>
    <w:rsid w:val="00177B89"/>
    <w:rsid w:val="0018090A"/>
    <w:rsid w:val="00236CCD"/>
    <w:rsid w:val="0024318E"/>
    <w:rsid w:val="00250E09"/>
    <w:rsid w:val="002554CD"/>
    <w:rsid w:val="002568FD"/>
    <w:rsid w:val="00274560"/>
    <w:rsid w:val="002934CA"/>
    <w:rsid w:val="00293B83"/>
    <w:rsid w:val="002B4294"/>
    <w:rsid w:val="002F745C"/>
    <w:rsid w:val="00333D0D"/>
    <w:rsid w:val="003344F2"/>
    <w:rsid w:val="0037521A"/>
    <w:rsid w:val="003A485B"/>
    <w:rsid w:val="003A6F48"/>
    <w:rsid w:val="003E0032"/>
    <w:rsid w:val="003F7DFA"/>
    <w:rsid w:val="00432B4D"/>
    <w:rsid w:val="0043397B"/>
    <w:rsid w:val="004C049F"/>
    <w:rsid w:val="004C1D55"/>
    <w:rsid w:val="004C1F86"/>
    <w:rsid w:val="005000E2"/>
    <w:rsid w:val="00577255"/>
    <w:rsid w:val="005879EF"/>
    <w:rsid w:val="005B0E12"/>
    <w:rsid w:val="005F03D2"/>
    <w:rsid w:val="005F4531"/>
    <w:rsid w:val="005F58AE"/>
    <w:rsid w:val="006069B7"/>
    <w:rsid w:val="006845B1"/>
    <w:rsid w:val="006A3CE7"/>
    <w:rsid w:val="006F412E"/>
    <w:rsid w:val="00710368"/>
    <w:rsid w:val="00720BB1"/>
    <w:rsid w:val="00725851"/>
    <w:rsid w:val="0075680A"/>
    <w:rsid w:val="00792D3B"/>
    <w:rsid w:val="007E2778"/>
    <w:rsid w:val="00831C3C"/>
    <w:rsid w:val="00837A85"/>
    <w:rsid w:val="00853DE5"/>
    <w:rsid w:val="00895336"/>
    <w:rsid w:val="008C1F3F"/>
    <w:rsid w:val="009339B0"/>
    <w:rsid w:val="00950242"/>
    <w:rsid w:val="009513F0"/>
    <w:rsid w:val="00972705"/>
    <w:rsid w:val="009843A1"/>
    <w:rsid w:val="009C73CE"/>
    <w:rsid w:val="00A433CA"/>
    <w:rsid w:val="00A914CB"/>
    <w:rsid w:val="00AB5860"/>
    <w:rsid w:val="00AC3682"/>
    <w:rsid w:val="00B04902"/>
    <w:rsid w:val="00B128DD"/>
    <w:rsid w:val="00B24F11"/>
    <w:rsid w:val="00B26E7B"/>
    <w:rsid w:val="00B34357"/>
    <w:rsid w:val="00B408CE"/>
    <w:rsid w:val="00B40F37"/>
    <w:rsid w:val="00B558E3"/>
    <w:rsid w:val="00B97B1B"/>
    <w:rsid w:val="00B97ED7"/>
    <w:rsid w:val="00BB71B8"/>
    <w:rsid w:val="00BC2633"/>
    <w:rsid w:val="00C524C1"/>
    <w:rsid w:val="00C6554A"/>
    <w:rsid w:val="00CB2A11"/>
    <w:rsid w:val="00CF3D74"/>
    <w:rsid w:val="00D73EF9"/>
    <w:rsid w:val="00D922D8"/>
    <w:rsid w:val="00DA5F66"/>
    <w:rsid w:val="00DE21A6"/>
    <w:rsid w:val="00E26713"/>
    <w:rsid w:val="00E46984"/>
    <w:rsid w:val="00EA3195"/>
    <w:rsid w:val="00ED7C44"/>
    <w:rsid w:val="00EF4CE2"/>
    <w:rsid w:val="00EF5DC1"/>
    <w:rsid w:val="00F049EC"/>
    <w:rsid w:val="00F20B2E"/>
    <w:rsid w:val="00F24B13"/>
    <w:rsid w:val="00F33B9D"/>
    <w:rsid w:val="00F668E0"/>
    <w:rsid w:val="00FA100F"/>
    <w:rsid w:val="00FA7A02"/>
    <w:rsid w:val="00FC3D43"/>
    <w:rsid w:val="00FD1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94675"/>
  <w15:chartTrackingRefBased/>
  <w15:docId w15:val="{F6A48910-49DD-4FE9-9833-207D842BE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4C1D55"/>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4C1D55"/>
    <w:rPr>
      <w:rFonts w:asciiTheme="majorHAnsi" w:eastAsiaTheme="majorEastAsia" w:hAnsiTheme="majorHAnsi" w:cstheme="majorBidi"/>
      <w:i/>
      <w:iCs/>
      <w:color w:val="007789" w:themeColor="accent1" w:themeShade="BF"/>
    </w:rPr>
  </w:style>
  <w:style w:type="character" w:styleId="EndnoteReference">
    <w:name w:val="endnote reference"/>
    <w:basedOn w:val="DefaultParagraphFont"/>
    <w:uiPriority w:val="99"/>
    <w:semiHidden/>
    <w:unhideWhenUsed/>
    <w:rsid w:val="00B24F11"/>
    <w:rPr>
      <w:vertAlign w:val="superscript"/>
    </w:rPr>
  </w:style>
  <w:style w:type="paragraph" w:styleId="ListParagraph">
    <w:name w:val="List Paragraph"/>
    <w:basedOn w:val="Normal"/>
    <w:uiPriority w:val="34"/>
    <w:unhideWhenUsed/>
    <w:qFormat/>
    <w:rsid w:val="00B97E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sto\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A458A-20BC-4AA0-9586-E17EEC9DE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5718</TotalTime>
  <Pages>43</Pages>
  <Words>4938</Words>
  <Characters>28153</Characters>
  <Application>Microsoft Office Word</Application>
  <DocSecurity>0</DocSecurity>
  <Lines>234</Lines>
  <Paragraphs>66</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ΠΕΡΙΕΧΟΜΕΝΑ:</vt:lpstr>
      <vt:lpstr>1.ΑΠΑΙΤΗΣΕΙΣ ΛΟΓΙΣΜΙΚΟΥ</vt:lpstr>
      <vt:lpstr/>
      <vt:lpstr>ΛΕΙΤΟΥΡΓΙΚΕΣ ΚΑΙ ΜΗ ΛΕΙΤΟΥΡΓΙΚΕΣ ΑΠΑΙΤΗΣΕΙΣ</vt:lpstr>
      <vt:lpstr>ΛΕΙΤΟΥΡΓΙΚΕΣ ΑΠΑΙΤΗΣΕΙΣ</vt:lpstr>
      <vt:lpstr>ΛΕΞΙΚΟ ΔΕΔΟΜΕΝΩΝ</vt:lpstr>
      <vt:lpstr>ΠΕΡΙΠΤΩΣΕΙΣ ΧΡΗΣΗΣ</vt:lpstr>
      <vt:lpstr/>
      <vt:lpstr>        ΠΕΡΙΠΤΩΣΗ ΧΡΗΣΗΣ ΑΝΑΛΗΨΗ</vt:lpstr>
      <vt:lpstr>        </vt:lpstr>
      <vt:lpstr>Διάγραμμα δραστηριοτήτων Για περίπτωση χρήσης ΑΝΑΛΗΨΗ.</vt:lpstr>
      <vt:lpstr>    ΔΙΑΓΡΑΜΜΑ ΔΡΑΣΤΗΡΙΟΤΗΤΩΝ ΓΙΑ ΠΕΡΙΠΤΩΣΗ ΧΡΗΣΗΣ ΕΡΩΤΗΣΗ ΥΠΟΛΟΙΠΟΥ</vt:lpstr>
      <vt:lpstr>/</vt:lpstr>
      <vt:lpstr>ΠΕΡΙΠΤΩΣΗ ΧΡΗΣΗΣ ΚΑΤΑΘΕΣΗ</vt:lpstr>
      <vt:lpstr>    ΔΙΑΓΡΑΜΜΑ ΔΡΑΣΤΗΡΙΟΤΗΤΩΝ ΠΕΡΙΠΤΩΣΗ ΧΡΗΣΗΣ ΚΑΤΑΘΕΣΗ</vt:lpstr>
      <vt:lpstr>ΠΕΡΙΠΤΩΣΗ ΧΡΗΣΗΣ ΣΥΝΔΕΣΗ</vt:lpstr>
      <vt:lpstr>    ΔΙΑΓΡΑΜΜΑ ΔΡΑΣΤΗΡΟΤΗΤΩΝ ΓΙΑ ΠΕΡΙΠΤΩΣΗ ΧΡΗΣΗΣ ΣΥΝΔΕΣΗ</vt:lpstr>
      <vt:lpstr>        /</vt:lpstr>
      <vt:lpstr>2.ΑΝΑΛΥΣΗ</vt:lpstr>
      <vt:lpstr/>
      <vt:lpstr>Διάγραμμα κλάσεων UML </vt:lpstr>
      <vt:lpstr>    Κάρτες CRC-Περιγραφή αρμοδιοτήτων και συνεργασιών κλάσεων.</vt:lpstr>
      <vt:lpstr>3.ΣΧΕΔΙΑΣΜΟΣ</vt:lpstr>
      <vt:lpstr>Περιγραφή σχέσεων μεταξύ των κλάσεων.</vt:lpstr>
      <vt:lpstr>    ΔΙΑΓΡΑΜΜΑ ΑΚΟΛΟΥΘΙΑΣ UML</vt:lpstr>
      <vt:lpstr>    4.ΥΛΟΠΟΙΗΣΗ</vt:lpstr>
      <vt:lpstr>    ΠΕΡΙΓΡΑΦΗ ΚΩΔΙΚΑ JAVA</vt:lpstr>
    </vt:vector>
  </TitlesOfParts>
  <Company/>
  <LinksUpToDate>false</LinksUpToDate>
  <CharactersWithSpaces>33025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Βασίλης Νάστος</dc:creator>
  <cp:keywords/>
  <dc:description/>
  <cp:lastModifiedBy>Βασίλης Νάστος</cp:lastModifiedBy>
  <cp:revision>6</cp:revision>
  <dcterms:created xsi:type="dcterms:W3CDTF">2020-06-02T14:14:00Z</dcterms:created>
  <dcterms:modified xsi:type="dcterms:W3CDTF">2020-06-08T18:57:00Z</dcterms:modified>
</cp:coreProperties>
</file>